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401A9" w14:textId="77777777" w:rsidR="008A42B4" w:rsidRDefault="008A42B4" w:rsidP="008A42B4">
      <w:pPr>
        <w:rPr>
          <w:b/>
          <w:bCs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976"/>
        <w:gridCol w:w="4264"/>
        <w:gridCol w:w="1134"/>
        <w:gridCol w:w="2126"/>
        <w:gridCol w:w="993"/>
        <w:gridCol w:w="992"/>
      </w:tblGrid>
      <w:tr w:rsidR="008A42B4" w14:paraId="08A70E64" w14:textId="77777777" w:rsidTr="00107B60">
        <w:trPr>
          <w:trHeight w:val="261"/>
        </w:trPr>
        <w:tc>
          <w:tcPr>
            <w:tcW w:w="976" w:type="dxa"/>
            <w:shd w:val="clear" w:color="auto" w:fill="D9D9D9" w:themeFill="background1" w:themeFillShade="D9"/>
          </w:tcPr>
          <w:p w14:paraId="51B0A7D4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CLIENT</w:t>
            </w:r>
          </w:p>
        </w:tc>
        <w:tc>
          <w:tcPr>
            <w:tcW w:w="4264" w:type="dxa"/>
          </w:tcPr>
          <w:p w14:paraId="01235E64" w14:textId="213C61C4" w:rsidR="008A42B4" w:rsidRPr="002B10B9" w:rsidRDefault="00385E73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The Area Hotel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4E8C4CC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KEY 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0D28EDE" w14:textId="1BA8C365" w:rsidR="008A42B4" w:rsidRPr="00243410" w:rsidRDefault="008A42B4" w:rsidP="00107B60">
            <w:pPr>
              <w:pStyle w:val="Heading3"/>
              <w:rPr>
                <w:rFonts w:ascii="-apple-system" w:hAnsi="-apple-system"/>
                <w:color w:val="181818"/>
                <w:sz w:val="24"/>
                <w:szCs w:val="24"/>
              </w:rPr>
            </w:pPr>
          </w:p>
        </w:tc>
        <w:tc>
          <w:tcPr>
            <w:tcW w:w="993" w:type="dxa"/>
            <w:tcBorders>
              <w:bottom w:val="nil"/>
            </w:tcBorders>
            <w:shd w:val="clear" w:color="auto" w:fill="D9D9D9" w:themeFill="background1" w:themeFillShade="D9"/>
          </w:tcPr>
          <w:p w14:paraId="18BFA7E7" w14:textId="77777777" w:rsidR="008A42B4" w:rsidRPr="002B10B9" w:rsidRDefault="008A42B4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COST</w:t>
            </w:r>
          </w:p>
        </w:tc>
        <w:tc>
          <w:tcPr>
            <w:tcW w:w="992" w:type="dxa"/>
          </w:tcPr>
          <w:p w14:paraId="0B9906D0" w14:textId="77777777" w:rsidR="008A42B4" w:rsidRPr="002B10B9" w:rsidRDefault="008A42B4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</w:p>
        </w:tc>
      </w:tr>
      <w:tr w:rsidR="008A42B4" w14:paraId="710DC79A" w14:textId="77777777" w:rsidTr="00107B60">
        <w:trPr>
          <w:trHeight w:val="261"/>
        </w:trPr>
        <w:tc>
          <w:tcPr>
            <w:tcW w:w="976" w:type="dxa"/>
            <w:shd w:val="clear" w:color="auto" w:fill="D9D9D9" w:themeFill="background1" w:themeFillShade="D9"/>
          </w:tcPr>
          <w:p w14:paraId="0BDFC7FB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TOPIC</w:t>
            </w:r>
          </w:p>
        </w:tc>
        <w:tc>
          <w:tcPr>
            <w:tcW w:w="4264" w:type="dxa"/>
          </w:tcPr>
          <w:p w14:paraId="23079DC2" w14:textId="3AB64710" w:rsidR="008A42B4" w:rsidRPr="002B10B9" w:rsidRDefault="008A42B4" w:rsidP="00107B60">
            <w:pPr>
              <w:spacing w:line="360" w:lineRule="auto"/>
              <w:rPr>
                <w:sz w:val="19"/>
                <w:szCs w:val="19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63BF071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TYPE/S</w:t>
            </w:r>
          </w:p>
        </w:tc>
        <w:tc>
          <w:tcPr>
            <w:tcW w:w="2126" w:type="dxa"/>
            <w:tcBorders>
              <w:top w:val="single" w:sz="4" w:space="0" w:color="auto"/>
              <w:bottom w:val="nil"/>
            </w:tcBorders>
          </w:tcPr>
          <w:p w14:paraId="74841E80" w14:textId="77777777" w:rsidR="008A42B4" w:rsidRPr="002B10B9" w:rsidRDefault="008A42B4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Radio</w:t>
            </w:r>
          </w:p>
        </w:tc>
        <w:tc>
          <w:tcPr>
            <w:tcW w:w="993" w:type="dxa"/>
            <w:tcBorders>
              <w:bottom w:val="nil"/>
            </w:tcBorders>
            <w:shd w:val="clear" w:color="auto" w:fill="D9D9D9" w:themeFill="background1" w:themeFillShade="D9"/>
          </w:tcPr>
          <w:p w14:paraId="0B9313A8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992" w:type="dxa"/>
          </w:tcPr>
          <w:p w14:paraId="2465D0F3" w14:textId="45905BD2" w:rsidR="008A42B4" w:rsidRPr="002B10B9" w:rsidRDefault="00385E73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30</w:t>
            </w:r>
          </w:p>
        </w:tc>
      </w:tr>
      <w:tr w:rsidR="008A42B4" w14:paraId="41EA07AE" w14:textId="77777777" w:rsidTr="00107B60">
        <w:trPr>
          <w:trHeight w:val="261"/>
        </w:trPr>
        <w:tc>
          <w:tcPr>
            <w:tcW w:w="976" w:type="dxa"/>
            <w:shd w:val="clear" w:color="auto" w:fill="D9D9D9" w:themeFill="background1" w:themeFillShade="D9"/>
          </w:tcPr>
          <w:p w14:paraId="38AF4A2B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4264" w:type="dxa"/>
          </w:tcPr>
          <w:p w14:paraId="37BD2AC3" w14:textId="1F707B8B" w:rsidR="008A42B4" w:rsidRPr="002B10B9" w:rsidRDefault="008A42B4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6F1E5E31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END</w:t>
            </w:r>
          </w:p>
        </w:tc>
        <w:tc>
          <w:tcPr>
            <w:tcW w:w="4111" w:type="dxa"/>
            <w:gridSpan w:val="3"/>
          </w:tcPr>
          <w:p w14:paraId="7B107875" w14:textId="39403C11" w:rsidR="008A42B4" w:rsidRPr="002B10B9" w:rsidRDefault="008A42B4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</w:p>
        </w:tc>
      </w:tr>
      <w:tr w:rsidR="008A42B4" w14:paraId="145CC0B1" w14:textId="77777777" w:rsidTr="00107B60">
        <w:trPr>
          <w:trHeight w:val="261"/>
        </w:trPr>
        <w:tc>
          <w:tcPr>
            <w:tcW w:w="976" w:type="dxa"/>
            <w:shd w:val="clear" w:color="auto" w:fill="D9D9D9" w:themeFill="background1" w:themeFillShade="D9"/>
          </w:tcPr>
          <w:p w14:paraId="4A357CB2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A.E.</w:t>
            </w:r>
          </w:p>
        </w:tc>
        <w:tc>
          <w:tcPr>
            <w:tcW w:w="4264" w:type="dxa"/>
          </w:tcPr>
          <w:p w14:paraId="00FD9461" w14:textId="78A09028" w:rsidR="008A42B4" w:rsidRPr="002B10B9" w:rsidRDefault="00D60ACB" w:rsidP="00107B60">
            <w:pPr>
              <w:spacing w:line="360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Jason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B320D4E" w14:textId="77777777" w:rsidR="008A42B4" w:rsidRPr="002B10B9" w:rsidRDefault="008A42B4" w:rsidP="00107B60">
            <w:pPr>
              <w:spacing w:line="360" w:lineRule="auto"/>
              <w:jc w:val="both"/>
              <w:rPr>
                <w:b/>
                <w:bCs/>
                <w:sz w:val="19"/>
                <w:szCs w:val="19"/>
              </w:rPr>
            </w:pPr>
            <w:r w:rsidRPr="002B10B9">
              <w:rPr>
                <w:b/>
                <w:bCs/>
                <w:sz w:val="19"/>
                <w:szCs w:val="19"/>
              </w:rPr>
              <w:t>WRITER</w:t>
            </w:r>
          </w:p>
        </w:tc>
        <w:tc>
          <w:tcPr>
            <w:tcW w:w="4111" w:type="dxa"/>
            <w:gridSpan w:val="3"/>
          </w:tcPr>
          <w:p w14:paraId="6A35286D" w14:textId="4C1231C4" w:rsidR="008A42B4" w:rsidRPr="002B10B9" w:rsidRDefault="008A42B4" w:rsidP="00107B60">
            <w:pPr>
              <w:spacing w:line="36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Sup </w:t>
            </w:r>
          </w:p>
        </w:tc>
      </w:tr>
    </w:tbl>
    <w:tbl>
      <w:tblPr>
        <w:tblStyle w:val="TableContemporary"/>
        <w:tblpPr w:leftFromText="180" w:rightFromText="180" w:vertAnchor="text" w:horzAnchor="margin" w:tblpY="39"/>
        <w:tblW w:w="10515" w:type="dxa"/>
        <w:tblLook w:val="0400" w:firstRow="0" w:lastRow="0" w:firstColumn="0" w:lastColumn="0" w:noHBand="0" w:noVBand="1"/>
      </w:tblPr>
      <w:tblGrid>
        <w:gridCol w:w="1843"/>
        <w:gridCol w:w="8672"/>
      </w:tblGrid>
      <w:tr w:rsidR="008A42B4" w14:paraId="2B1036C7" w14:textId="77777777" w:rsidTr="00107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tcW w:w="1843" w:type="dxa"/>
            <w:shd w:val="clear" w:color="auto" w:fill="C5E6FF"/>
          </w:tcPr>
          <w:p w14:paraId="4559156D" w14:textId="77777777" w:rsidR="008A42B4" w:rsidRPr="00E80B82" w:rsidRDefault="008A42B4" w:rsidP="00107B60">
            <w:pPr>
              <w:ind w:left="-105" w:firstLine="105"/>
              <w:jc w:val="both"/>
              <w:rPr>
                <w:b/>
                <w:bCs/>
                <w:sz w:val="17"/>
                <w:szCs w:val="17"/>
              </w:rPr>
            </w:pPr>
            <w:r w:rsidRPr="00E80B82">
              <w:rPr>
                <w:b/>
                <w:bCs/>
                <w:sz w:val="17"/>
                <w:szCs w:val="17"/>
              </w:rPr>
              <w:t>CASTING</w:t>
            </w:r>
          </w:p>
        </w:tc>
        <w:tc>
          <w:tcPr>
            <w:tcW w:w="8672" w:type="dxa"/>
            <w:shd w:val="clear" w:color="auto" w:fill="C5E6FF"/>
            <w:vAlign w:val="center"/>
          </w:tcPr>
          <w:p w14:paraId="0597C93F" w14:textId="5D50ABF1" w:rsidR="008A42B4" w:rsidRPr="00C37B16" w:rsidRDefault="008A42B4" w:rsidP="00107B6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A42B4" w14:paraId="0FD1C6B7" w14:textId="77777777" w:rsidTr="00107B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5"/>
        </w:trPr>
        <w:tc>
          <w:tcPr>
            <w:tcW w:w="1843" w:type="dxa"/>
            <w:shd w:val="clear" w:color="auto" w:fill="D9EFFF"/>
          </w:tcPr>
          <w:p w14:paraId="28122F4F" w14:textId="77777777" w:rsidR="008A42B4" w:rsidRPr="00E80B82" w:rsidRDefault="008A42B4" w:rsidP="00107B60">
            <w:pPr>
              <w:ind w:left="-105" w:firstLine="105"/>
              <w:jc w:val="both"/>
              <w:rPr>
                <w:b/>
                <w:bCs/>
                <w:sz w:val="17"/>
                <w:szCs w:val="17"/>
              </w:rPr>
            </w:pPr>
            <w:r w:rsidRPr="00E80B82">
              <w:rPr>
                <w:b/>
                <w:bCs/>
                <w:sz w:val="17"/>
                <w:szCs w:val="17"/>
              </w:rPr>
              <w:t>PRONUNCIATION</w:t>
            </w:r>
          </w:p>
        </w:tc>
        <w:tc>
          <w:tcPr>
            <w:tcW w:w="8672" w:type="dxa"/>
            <w:shd w:val="clear" w:color="auto" w:fill="D9EFFF"/>
          </w:tcPr>
          <w:p w14:paraId="5CADBA52" w14:textId="77777777" w:rsidR="008A42B4" w:rsidRPr="0043367E" w:rsidRDefault="008A42B4" w:rsidP="00107B6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A42B4" w14:paraId="2AD5FE0D" w14:textId="77777777" w:rsidTr="00107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tcW w:w="1843" w:type="dxa"/>
            <w:shd w:val="clear" w:color="auto" w:fill="E7F5FF"/>
          </w:tcPr>
          <w:p w14:paraId="7DC115AC" w14:textId="77777777" w:rsidR="008A42B4" w:rsidRPr="00E80B82" w:rsidRDefault="008A42B4" w:rsidP="00107B60">
            <w:pPr>
              <w:ind w:left="-105" w:firstLine="105"/>
              <w:jc w:val="both"/>
              <w:rPr>
                <w:b/>
                <w:bCs/>
                <w:sz w:val="17"/>
                <w:szCs w:val="17"/>
              </w:rPr>
            </w:pPr>
            <w:r w:rsidRPr="00E80B82">
              <w:rPr>
                <w:b/>
                <w:bCs/>
                <w:sz w:val="17"/>
                <w:szCs w:val="17"/>
              </w:rPr>
              <w:t>SCENARIO/</w:t>
            </w:r>
            <w:r>
              <w:rPr>
                <w:b/>
                <w:bCs/>
                <w:sz w:val="17"/>
                <w:szCs w:val="17"/>
              </w:rPr>
              <w:t>NOTES</w:t>
            </w:r>
          </w:p>
        </w:tc>
        <w:tc>
          <w:tcPr>
            <w:tcW w:w="8672" w:type="dxa"/>
            <w:shd w:val="clear" w:color="auto" w:fill="E7F5FF"/>
          </w:tcPr>
          <w:p w14:paraId="7369545A" w14:textId="77777777" w:rsidR="008A42B4" w:rsidRPr="00230249" w:rsidRDefault="008A42B4" w:rsidP="00107B60">
            <w:pPr>
              <w:ind w:left="-105" w:firstLine="105"/>
              <w:jc w:val="both"/>
              <w:rPr>
                <w:sz w:val="18"/>
                <w:szCs w:val="18"/>
              </w:rPr>
            </w:pPr>
          </w:p>
        </w:tc>
      </w:tr>
    </w:tbl>
    <w:p w14:paraId="6E800E37" w14:textId="7ADDF23F" w:rsidR="008A42B4" w:rsidRDefault="008A42B4" w:rsidP="008A42B4">
      <w:pPr>
        <w:spacing w:after="120" w:line="360" w:lineRule="auto"/>
        <w:rPr>
          <w:b/>
          <w:bCs/>
        </w:rPr>
      </w:pPr>
    </w:p>
    <w:p w14:paraId="4FD40B8F" w14:textId="77777777" w:rsidR="001C2B03" w:rsidRDefault="001C2B03" w:rsidP="00241749">
      <w:pPr>
        <w:spacing w:after="120" w:line="360" w:lineRule="auto"/>
      </w:pPr>
    </w:p>
    <w:p w14:paraId="244A6A9D" w14:textId="3F919A2A" w:rsidR="00CD425C" w:rsidRPr="00950B58" w:rsidRDefault="000123BA" w:rsidP="00241749">
      <w:pPr>
        <w:spacing w:after="120" w:line="360" w:lineRule="auto"/>
        <w:rPr>
          <w:strike/>
        </w:rPr>
      </w:pPr>
      <w:r w:rsidRPr="00950B58">
        <w:rPr>
          <w:strike/>
        </w:rPr>
        <w:t xml:space="preserve">If you’re a </w:t>
      </w:r>
      <w:r w:rsidR="00CD425C" w:rsidRPr="00950B58">
        <w:rPr>
          <w:strike/>
        </w:rPr>
        <w:t>Griffith</w:t>
      </w:r>
      <w:r w:rsidRPr="00950B58">
        <w:rPr>
          <w:strike/>
        </w:rPr>
        <w:t xml:space="preserve"> local, or just visiting, </w:t>
      </w:r>
      <w:r w:rsidR="00CD425C" w:rsidRPr="00950B58">
        <w:rPr>
          <w:strike/>
        </w:rPr>
        <w:t>you deserve a good time with your friends and family.</w:t>
      </w:r>
    </w:p>
    <w:p w14:paraId="7B0C9A95" w14:textId="29464D45" w:rsidR="007B40BA" w:rsidRPr="00950B58" w:rsidRDefault="00CD425C" w:rsidP="00241749">
      <w:pPr>
        <w:spacing w:after="120" w:line="360" w:lineRule="auto"/>
        <w:rPr>
          <w:strike/>
        </w:rPr>
      </w:pPr>
      <w:r w:rsidRPr="00950B58">
        <w:rPr>
          <w:strike/>
        </w:rPr>
        <w:t>Well, The Area Hotel’s waiting for you</w:t>
      </w:r>
      <w:r w:rsidR="000123BA" w:rsidRPr="00950B58">
        <w:rPr>
          <w:strike/>
        </w:rPr>
        <w:t>.</w:t>
      </w:r>
    </w:p>
    <w:p w14:paraId="71C77F7F" w14:textId="426336CA" w:rsidR="00950B58" w:rsidRPr="00950B58" w:rsidRDefault="00950B58" w:rsidP="00241749">
      <w:pPr>
        <w:spacing w:after="120" w:line="360" w:lineRule="auto"/>
        <w:rPr>
          <w:color w:val="FF0000"/>
        </w:rPr>
      </w:pPr>
      <w:r w:rsidRPr="00950B58">
        <w:rPr>
          <w:color w:val="FF0000"/>
        </w:rPr>
        <w:t>Whether you're a Griffith local or just passing through, you deserve to experience unforgettable moments with your friends and family. The Area Hotel is here, ready to welcome you!</w:t>
      </w:r>
    </w:p>
    <w:p w14:paraId="72DE6F57" w14:textId="546BE9D6" w:rsidR="007B40BA" w:rsidRDefault="007B40BA" w:rsidP="001C2B03">
      <w:pPr>
        <w:spacing w:after="120" w:line="360" w:lineRule="auto"/>
      </w:pPr>
      <w:r>
        <w:t xml:space="preserve">Kick back in the new look bistro, </w:t>
      </w:r>
      <w:r w:rsidR="000123BA">
        <w:t>with a</w:t>
      </w:r>
      <w:r w:rsidR="001C2B03">
        <w:t xml:space="preserve"> delicious</w:t>
      </w:r>
      <w:r w:rsidR="000123BA">
        <w:t xml:space="preserve"> new </w:t>
      </w:r>
      <w:r w:rsidR="00A50B5F">
        <w:t>menu, regular specials,</w:t>
      </w:r>
      <w:r w:rsidR="001C2B03">
        <w:t xml:space="preserve"> and heaps of classic favourites.</w:t>
      </w:r>
    </w:p>
    <w:p w14:paraId="6451AED3" w14:textId="14CC3FAC" w:rsidR="00CD425C" w:rsidRDefault="001C2B03" w:rsidP="00241749">
      <w:pPr>
        <w:spacing w:after="120" w:line="360" w:lineRule="auto"/>
      </w:pPr>
      <w:r w:rsidRPr="001C2B03">
        <w:t>Come for the food and stay for the fun</w:t>
      </w:r>
      <w:r>
        <w:t>!</w:t>
      </w:r>
    </w:p>
    <w:p w14:paraId="757A225B" w14:textId="2E636B49" w:rsidR="00241749" w:rsidRDefault="00241749" w:rsidP="00241749">
      <w:pPr>
        <w:spacing w:after="120" w:line="360" w:lineRule="auto"/>
      </w:pPr>
      <w:r>
        <w:t>E</w:t>
      </w:r>
      <w:r w:rsidR="00385E73">
        <w:t>njoy your next meal in style</w:t>
      </w:r>
      <w:r>
        <w:t xml:space="preserve"> at The Area Hotel &amp; Bistr</w:t>
      </w:r>
      <w:r w:rsidR="00A13B84">
        <w:t>o,</w:t>
      </w:r>
      <w:r>
        <w:t xml:space="preserve"> </w:t>
      </w:r>
      <w:proofErr w:type="gramStart"/>
      <w:r>
        <w:t>where</w:t>
      </w:r>
      <w:proofErr w:type="gramEnd"/>
      <w:r>
        <w:t xml:space="preserve"> modern meets tradition.</w:t>
      </w:r>
    </w:p>
    <w:p w14:paraId="1C148E27" w14:textId="33094518" w:rsidR="00241749" w:rsidRDefault="00241749" w:rsidP="00241749">
      <w:pPr>
        <w:spacing w:after="120" w:line="360" w:lineRule="auto"/>
      </w:pPr>
      <w:r>
        <w:t>Ope</w:t>
      </w:r>
      <w:r w:rsidR="00CD425C">
        <w:t>n</w:t>
      </w:r>
      <w:r>
        <w:t xml:space="preserve"> 7 days, Banna Avenue, Griffith.</w:t>
      </w:r>
    </w:p>
    <w:p w14:paraId="510DC227" w14:textId="2652A54B" w:rsidR="001716A3" w:rsidRPr="008A42B4" w:rsidRDefault="00D60ACB" w:rsidP="00241749">
      <w:pPr>
        <w:spacing w:after="120" w:line="360" w:lineRule="auto"/>
      </w:pPr>
      <w:r>
        <w:t xml:space="preserve">Check out </w:t>
      </w:r>
      <w:r w:rsidR="00385E73">
        <w:t xml:space="preserve">Facebook and Instagram </w:t>
      </w:r>
      <w:r>
        <w:t>to see what’s coming up</w:t>
      </w:r>
      <w:r w:rsidR="00385E73">
        <w:t>.</w:t>
      </w:r>
    </w:p>
    <w:sectPr w:rsidR="001716A3" w:rsidRPr="008A42B4" w:rsidSect="007F74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643" w:right="1183" w:bottom="720" w:left="851" w:header="7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7DAF" w14:textId="77777777" w:rsidR="00C266AF" w:rsidRDefault="00C266AF">
      <w:r>
        <w:separator/>
      </w:r>
    </w:p>
  </w:endnote>
  <w:endnote w:type="continuationSeparator" w:id="0">
    <w:p w14:paraId="6832E598" w14:textId="77777777" w:rsidR="00C266AF" w:rsidRDefault="00C26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-apple-syste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070A2" w14:textId="77777777" w:rsidR="009E041B" w:rsidRDefault="009E04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26D1" w14:textId="77777777" w:rsidR="00ED763D" w:rsidRPr="0017282E" w:rsidRDefault="00ED763D" w:rsidP="00DA5963">
    <w:pPr>
      <w:pStyle w:val="BodyText"/>
      <w:pBdr>
        <w:top w:val="single" w:sz="12" w:space="0" w:color="auto"/>
      </w:pBdr>
      <w:ind w:right="-5"/>
      <w:jc w:val="center"/>
      <w:rPr>
        <w:sz w:val="22"/>
      </w:rPr>
    </w:pPr>
    <w:r w:rsidRPr="0017282E">
      <w:rPr>
        <w:sz w:val="22"/>
      </w:rPr>
      <w:t>PLEASE CHECK CAREFULLY</w:t>
    </w:r>
  </w:p>
  <w:p w14:paraId="41FC62E1" w14:textId="2506F406" w:rsidR="00191770" w:rsidRDefault="00E0141C" w:rsidP="00ED763D">
    <w:pPr>
      <w:pStyle w:val="BodyText"/>
      <w:pBdr>
        <w:top w:val="single" w:sz="12" w:space="0" w:color="auto"/>
      </w:pBdr>
      <w:ind w:right="-5"/>
    </w:pPr>
    <w:r>
      <w:t>Upon verbal</w:t>
    </w:r>
    <w:r w:rsidR="002A5CDF">
      <w:t xml:space="preserve"> </w:t>
    </w:r>
    <w:r>
      <w:t xml:space="preserve">or written approval, </w:t>
    </w:r>
    <w:r>
      <w:rPr>
        <w:u w:val="single"/>
      </w:rPr>
      <w:t>a</w:t>
    </w:r>
    <w:r w:rsidRPr="005E4D7F">
      <w:rPr>
        <w:u w:val="single"/>
      </w:rPr>
      <w:t>ny changes to the script, music</w:t>
    </w:r>
    <w:r>
      <w:rPr>
        <w:u w:val="single"/>
      </w:rPr>
      <w:t xml:space="preserve"> and/or</w:t>
    </w:r>
    <w:r w:rsidRPr="005E4D7F">
      <w:rPr>
        <w:u w:val="single"/>
      </w:rPr>
      <w:t xml:space="preserve"> </w:t>
    </w:r>
    <w:r>
      <w:rPr>
        <w:u w:val="single"/>
      </w:rPr>
      <w:t>SFX</w:t>
    </w:r>
    <w:r w:rsidRPr="005E4D7F">
      <w:t xml:space="preserve">, </w:t>
    </w:r>
    <w:r w:rsidR="009E041B" w:rsidRPr="009E041B">
      <w:rPr>
        <w:i/>
        <w:iCs/>
      </w:rPr>
      <w:t>p</w:t>
    </w:r>
    <w:r w:rsidRPr="009E041B">
      <w:rPr>
        <w:i/>
        <w:iCs/>
      </w:rPr>
      <w:t>ost-</w:t>
    </w:r>
    <w:r w:rsidR="009E041B" w:rsidRPr="009E041B">
      <w:rPr>
        <w:i/>
        <w:iCs/>
      </w:rPr>
      <w:t>p</w:t>
    </w:r>
    <w:r w:rsidRPr="009E041B">
      <w:rPr>
        <w:i/>
        <w:iCs/>
      </w:rPr>
      <w:t>roduction</w:t>
    </w:r>
    <w:r w:rsidRPr="005E4D7F">
      <w:t xml:space="preserve">, will incur an additional </w:t>
    </w:r>
    <w:r w:rsidR="002A5CDF" w:rsidRPr="00214A4A">
      <w:rPr>
        <w:u w:val="single"/>
      </w:rPr>
      <w:t>production charge</w:t>
    </w:r>
    <w:r w:rsidRPr="005E4D7F">
      <w:rPr>
        <w:u w:val="single"/>
      </w:rPr>
      <w:t>,</w:t>
    </w:r>
    <w:r>
      <w:t xml:space="preserve"> </w:t>
    </w:r>
    <w:r w:rsidRPr="005E4D7F">
      <w:t>and may take up 72 hours to re-produce</w:t>
    </w:r>
    <w:r>
      <w:t xml:space="preserve">. </w:t>
    </w:r>
    <w:r w:rsidR="00ED763D" w:rsidRPr="005E4D7F">
      <w:t xml:space="preserve">This script is written to time - </w:t>
    </w:r>
    <w:r>
      <w:t>a</w:t>
    </w:r>
    <w:r w:rsidR="00ED763D" w:rsidRPr="005E4D7F">
      <w:t>ny inclusions require retractions.</w:t>
    </w:r>
    <w:r w:rsidR="00ED763D">
      <w:t xml:space="preserve"> </w:t>
    </w:r>
    <w:r w:rsidR="005B3865">
      <w:t>For best possible production qualities, please return within 24 hours.</w:t>
    </w:r>
  </w:p>
  <w:p w14:paraId="07655737" w14:textId="45D1F4C8" w:rsidR="00ED763D" w:rsidRPr="00D71952" w:rsidRDefault="00ED763D" w:rsidP="00ED763D">
    <w:pPr>
      <w:pStyle w:val="BodyText"/>
      <w:rPr>
        <w:b w:val="0"/>
        <w:i/>
        <w:iCs/>
      </w:rPr>
    </w:pPr>
    <w:r w:rsidRPr="00D71952">
      <w:rPr>
        <w:b w:val="0"/>
        <w:i/>
        <w:iCs/>
      </w:rPr>
      <w:t xml:space="preserve">This script and completed commercial remains the property of Southern Cross </w:t>
    </w:r>
    <w:r w:rsidR="00D71952" w:rsidRPr="00D71952">
      <w:rPr>
        <w:b w:val="0"/>
        <w:i/>
        <w:iCs/>
      </w:rPr>
      <w:t>Austereo and</w:t>
    </w:r>
    <w:r w:rsidRPr="00D71952">
      <w:rPr>
        <w:b w:val="0"/>
        <w:i/>
        <w:iCs/>
      </w:rPr>
      <w:t xml:space="preserve"> is not to be used without permission</w:t>
    </w:r>
    <w:r w:rsidR="00D71952">
      <w:rPr>
        <w:b w:val="0"/>
        <w:i/>
        <w:iCs/>
      </w:rPr>
      <w:t>.</w:t>
    </w:r>
  </w:p>
  <w:p w14:paraId="55CF9692" w14:textId="77777777" w:rsidR="00ED763D" w:rsidRPr="005E4D7F" w:rsidRDefault="00ED763D" w:rsidP="00ED763D">
    <w:pPr>
      <w:pStyle w:val="BodyText"/>
      <w:tabs>
        <w:tab w:val="left" w:pos="6345"/>
      </w:tabs>
    </w:pPr>
    <w:r w:rsidRPr="005E4D7F">
      <w:tab/>
    </w:r>
  </w:p>
  <w:p w14:paraId="34599870" w14:textId="77777777" w:rsidR="00C72549" w:rsidRDefault="00C72549" w:rsidP="00ED763D">
    <w:pPr>
      <w:pStyle w:val="Footer"/>
    </w:pPr>
  </w:p>
  <w:p w14:paraId="5C484D0C" w14:textId="77777777" w:rsidR="0066760F" w:rsidRPr="00ED763D" w:rsidRDefault="0066760F" w:rsidP="00ED76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EC18" w14:textId="77777777" w:rsidR="009E041B" w:rsidRDefault="009E04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9E3D4" w14:textId="77777777" w:rsidR="00C266AF" w:rsidRDefault="00C266AF">
      <w:r>
        <w:separator/>
      </w:r>
    </w:p>
  </w:footnote>
  <w:footnote w:type="continuationSeparator" w:id="0">
    <w:p w14:paraId="27E2E0A1" w14:textId="77777777" w:rsidR="00C266AF" w:rsidRDefault="00C26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A6DA" w14:textId="77777777" w:rsidR="009E041B" w:rsidRDefault="009E04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BDA6A" w14:textId="1CCC11CB" w:rsidR="00FF5CD6" w:rsidRPr="004D7AEB" w:rsidRDefault="004D7AEB" w:rsidP="00FF5CD6">
    <w:pPr>
      <w:tabs>
        <w:tab w:val="left" w:pos="1350"/>
      </w:tabs>
      <w:rPr>
        <w:rFonts w:asciiTheme="majorHAnsi" w:hAnsiTheme="majorHAnsi" w:cstheme="majorHAnsi"/>
        <w:noProof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BA8A725" wp14:editId="3A30F595">
          <wp:simplePos x="0" y="0"/>
          <wp:positionH relativeFrom="page">
            <wp:posOffset>-234950</wp:posOffset>
          </wp:positionH>
          <wp:positionV relativeFrom="paragraph">
            <wp:posOffset>-469265</wp:posOffset>
          </wp:positionV>
          <wp:extent cx="8045450" cy="1317625"/>
          <wp:effectExtent l="0" t="0" r="0" b="0"/>
          <wp:wrapSquare wrapText="bothSides"/>
          <wp:docPr id="5" name="Picture 5" descr="A blue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background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045450" cy="1317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D992C" w14:textId="77777777" w:rsidR="009E041B" w:rsidRDefault="009E04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DC26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972FDB"/>
    <w:multiLevelType w:val="multilevel"/>
    <w:tmpl w:val="4C3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3D0075"/>
    <w:multiLevelType w:val="hybridMultilevel"/>
    <w:tmpl w:val="A8E49FD4"/>
    <w:lvl w:ilvl="0" w:tplc="455093B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0157E"/>
    <w:multiLevelType w:val="hybridMultilevel"/>
    <w:tmpl w:val="9260E5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929B1"/>
    <w:multiLevelType w:val="hybridMultilevel"/>
    <w:tmpl w:val="053AE784"/>
    <w:lvl w:ilvl="0" w:tplc="173CB9C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03235"/>
    <w:multiLevelType w:val="hybridMultilevel"/>
    <w:tmpl w:val="0C406F88"/>
    <w:lvl w:ilvl="0" w:tplc="B53C539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30A4F"/>
    <w:multiLevelType w:val="hybridMultilevel"/>
    <w:tmpl w:val="DA6A9E68"/>
    <w:lvl w:ilvl="0" w:tplc="EA488E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97288"/>
    <w:multiLevelType w:val="multilevel"/>
    <w:tmpl w:val="507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4E440C"/>
    <w:multiLevelType w:val="multilevel"/>
    <w:tmpl w:val="80C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5D2DA2"/>
    <w:multiLevelType w:val="multilevel"/>
    <w:tmpl w:val="CD0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DE1C30"/>
    <w:multiLevelType w:val="hybridMultilevel"/>
    <w:tmpl w:val="480A27E4"/>
    <w:lvl w:ilvl="0" w:tplc="E7D8102C">
      <w:start w:val="1"/>
      <w:numFmt w:val="bullet"/>
      <w:pStyle w:val="FedBodyBulletIndent"/>
      <w:lvlText w:val="•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7FD73AE0"/>
    <w:multiLevelType w:val="multilevel"/>
    <w:tmpl w:val="A84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4672156">
    <w:abstractNumId w:val="10"/>
  </w:num>
  <w:num w:numId="2" w16cid:durableId="46496335">
    <w:abstractNumId w:val="5"/>
  </w:num>
  <w:num w:numId="3" w16cid:durableId="827288987">
    <w:abstractNumId w:val="0"/>
  </w:num>
  <w:num w:numId="4" w16cid:durableId="1390618286">
    <w:abstractNumId w:val="11"/>
  </w:num>
  <w:num w:numId="5" w16cid:durableId="54276833">
    <w:abstractNumId w:val="2"/>
  </w:num>
  <w:num w:numId="6" w16cid:durableId="993997469">
    <w:abstractNumId w:val="6"/>
  </w:num>
  <w:num w:numId="7" w16cid:durableId="1371371565">
    <w:abstractNumId w:val="8"/>
  </w:num>
  <w:num w:numId="8" w16cid:durableId="594169698">
    <w:abstractNumId w:val="3"/>
  </w:num>
  <w:num w:numId="9" w16cid:durableId="1128987">
    <w:abstractNumId w:val="9"/>
  </w:num>
  <w:num w:numId="10" w16cid:durableId="295066590">
    <w:abstractNumId w:val="4"/>
  </w:num>
  <w:num w:numId="11" w16cid:durableId="1533029252">
    <w:abstractNumId w:val="7"/>
  </w:num>
  <w:num w:numId="12" w16cid:durableId="58276625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25"/>
    <w:rsid w:val="00000796"/>
    <w:rsid w:val="000020CB"/>
    <w:rsid w:val="000021B8"/>
    <w:rsid w:val="000027DF"/>
    <w:rsid w:val="000030B7"/>
    <w:rsid w:val="000030CF"/>
    <w:rsid w:val="00004A5A"/>
    <w:rsid w:val="00004E99"/>
    <w:rsid w:val="00005675"/>
    <w:rsid w:val="0000570E"/>
    <w:rsid w:val="000067BC"/>
    <w:rsid w:val="000069C9"/>
    <w:rsid w:val="00006C35"/>
    <w:rsid w:val="00006FAB"/>
    <w:rsid w:val="0000757B"/>
    <w:rsid w:val="00010333"/>
    <w:rsid w:val="0001043A"/>
    <w:rsid w:val="0001054D"/>
    <w:rsid w:val="00010914"/>
    <w:rsid w:val="00010E61"/>
    <w:rsid w:val="0001127D"/>
    <w:rsid w:val="000123BA"/>
    <w:rsid w:val="00012EDF"/>
    <w:rsid w:val="00012F60"/>
    <w:rsid w:val="00014813"/>
    <w:rsid w:val="00014D9A"/>
    <w:rsid w:val="00015184"/>
    <w:rsid w:val="00015B61"/>
    <w:rsid w:val="00016012"/>
    <w:rsid w:val="00016D31"/>
    <w:rsid w:val="00017063"/>
    <w:rsid w:val="000179F6"/>
    <w:rsid w:val="0002070D"/>
    <w:rsid w:val="00021615"/>
    <w:rsid w:val="000217BF"/>
    <w:rsid w:val="00021C9A"/>
    <w:rsid w:val="00021D08"/>
    <w:rsid w:val="0002203A"/>
    <w:rsid w:val="000225E7"/>
    <w:rsid w:val="00022D4E"/>
    <w:rsid w:val="000235BE"/>
    <w:rsid w:val="00023823"/>
    <w:rsid w:val="00023FA5"/>
    <w:rsid w:val="00024046"/>
    <w:rsid w:val="00024CD2"/>
    <w:rsid w:val="00024FEE"/>
    <w:rsid w:val="0002582E"/>
    <w:rsid w:val="00025B57"/>
    <w:rsid w:val="00025FB0"/>
    <w:rsid w:val="00026447"/>
    <w:rsid w:val="00026B03"/>
    <w:rsid w:val="00026D9E"/>
    <w:rsid w:val="00027706"/>
    <w:rsid w:val="000277EB"/>
    <w:rsid w:val="00027F9C"/>
    <w:rsid w:val="0003147E"/>
    <w:rsid w:val="00031A03"/>
    <w:rsid w:val="000321B5"/>
    <w:rsid w:val="000325F1"/>
    <w:rsid w:val="00032668"/>
    <w:rsid w:val="00033E62"/>
    <w:rsid w:val="00033F5A"/>
    <w:rsid w:val="0003401D"/>
    <w:rsid w:val="00035953"/>
    <w:rsid w:val="000366E1"/>
    <w:rsid w:val="00036F8A"/>
    <w:rsid w:val="000405A9"/>
    <w:rsid w:val="000412A8"/>
    <w:rsid w:val="000415D1"/>
    <w:rsid w:val="00041F46"/>
    <w:rsid w:val="0004254D"/>
    <w:rsid w:val="00042858"/>
    <w:rsid w:val="000429F5"/>
    <w:rsid w:val="000430BB"/>
    <w:rsid w:val="00044156"/>
    <w:rsid w:val="000443D1"/>
    <w:rsid w:val="00044E34"/>
    <w:rsid w:val="000451BB"/>
    <w:rsid w:val="00045BEE"/>
    <w:rsid w:val="00045E78"/>
    <w:rsid w:val="000469CD"/>
    <w:rsid w:val="00046FF8"/>
    <w:rsid w:val="00047488"/>
    <w:rsid w:val="000475A4"/>
    <w:rsid w:val="00047AD6"/>
    <w:rsid w:val="00047E2F"/>
    <w:rsid w:val="000503F4"/>
    <w:rsid w:val="0005115C"/>
    <w:rsid w:val="0005164B"/>
    <w:rsid w:val="00051D49"/>
    <w:rsid w:val="00052D17"/>
    <w:rsid w:val="00053804"/>
    <w:rsid w:val="00053E8A"/>
    <w:rsid w:val="00054A39"/>
    <w:rsid w:val="000552E8"/>
    <w:rsid w:val="000563E3"/>
    <w:rsid w:val="000568F2"/>
    <w:rsid w:val="0005690C"/>
    <w:rsid w:val="00057398"/>
    <w:rsid w:val="000602CA"/>
    <w:rsid w:val="000603BA"/>
    <w:rsid w:val="0006070C"/>
    <w:rsid w:val="00060C2D"/>
    <w:rsid w:val="000612BA"/>
    <w:rsid w:val="00061630"/>
    <w:rsid w:val="00061A10"/>
    <w:rsid w:val="00062405"/>
    <w:rsid w:val="00062573"/>
    <w:rsid w:val="000626EC"/>
    <w:rsid w:val="000628B6"/>
    <w:rsid w:val="00062DCA"/>
    <w:rsid w:val="00063086"/>
    <w:rsid w:val="000637AF"/>
    <w:rsid w:val="00063B9D"/>
    <w:rsid w:val="00064166"/>
    <w:rsid w:val="00064350"/>
    <w:rsid w:val="000643F9"/>
    <w:rsid w:val="00064649"/>
    <w:rsid w:val="00064FAA"/>
    <w:rsid w:val="00065A5A"/>
    <w:rsid w:val="0006602B"/>
    <w:rsid w:val="000664BB"/>
    <w:rsid w:val="00066CFA"/>
    <w:rsid w:val="00067482"/>
    <w:rsid w:val="00070BCF"/>
    <w:rsid w:val="00070EE9"/>
    <w:rsid w:val="0007134D"/>
    <w:rsid w:val="00071A1E"/>
    <w:rsid w:val="00072838"/>
    <w:rsid w:val="00072991"/>
    <w:rsid w:val="00072EB3"/>
    <w:rsid w:val="00073860"/>
    <w:rsid w:val="00073E05"/>
    <w:rsid w:val="00074250"/>
    <w:rsid w:val="00074AB2"/>
    <w:rsid w:val="00074DA4"/>
    <w:rsid w:val="00075488"/>
    <w:rsid w:val="00075579"/>
    <w:rsid w:val="00075892"/>
    <w:rsid w:val="00075A3E"/>
    <w:rsid w:val="00076024"/>
    <w:rsid w:val="00077058"/>
    <w:rsid w:val="0007752C"/>
    <w:rsid w:val="00077E57"/>
    <w:rsid w:val="00077E5E"/>
    <w:rsid w:val="000804E6"/>
    <w:rsid w:val="00080AA5"/>
    <w:rsid w:val="000811F4"/>
    <w:rsid w:val="000812CF"/>
    <w:rsid w:val="0008234D"/>
    <w:rsid w:val="00082DD8"/>
    <w:rsid w:val="0008334C"/>
    <w:rsid w:val="000835E5"/>
    <w:rsid w:val="00083801"/>
    <w:rsid w:val="00084348"/>
    <w:rsid w:val="000843BB"/>
    <w:rsid w:val="000844FE"/>
    <w:rsid w:val="00084EBD"/>
    <w:rsid w:val="0008586B"/>
    <w:rsid w:val="00085D64"/>
    <w:rsid w:val="00086FB4"/>
    <w:rsid w:val="0008786B"/>
    <w:rsid w:val="000900B6"/>
    <w:rsid w:val="0009017D"/>
    <w:rsid w:val="000903EF"/>
    <w:rsid w:val="000916DE"/>
    <w:rsid w:val="00091AB1"/>
    <w:rsid w:val="00093FB5"/>
    <w:rsid w:val="00094079"/>
    <w:rsid w:val="000940EE"/>
    <w:rsid w:val="00096209"/>
    <w:rsid w:val="0009647A"/>
    <w:rsid w:val="000973BB"/>
    <w:rsid w:val="000A031F"/>
    <w:rsid w:val="000A05AF"/>
    <w:rsid w:val="000A0902"/>
    <w:rsid w:val="000A10CC"/>
    <w:rsid w:val="000A252C"/>
    <w:rsid w:val="000A282F"/>
    <w:rsid w:val="000A341A"/>
    <w:rsid w:val="000A3851"/>
    <w:rsid w:val="000A43B9"/>
    <w:rsid w:val="000A4A4B"/>
    <w:rsid w:val="000A70C7"/>
    <w:rsid w:val="000A76A9"/>
    <w:rsid w:val="000B01CC"/>
    <w:rsid w:val="000B108E"/>
    <w:rsid w:val="000B1240"/>
    <w:rsid w:val="000B14D3"/>
    <w:rsid w:val="000B1C70"/>
    <w:rsid w:val="000B27E0"/>
    <w:rsid w:val="000B2CFB"/>
    <w:rsid w:val="000B2D3D"/>
    <w:rsid w:val="000B3070"/>
    <w:rsid w:val="000B3238"/>
    <w:rsid w:val="000B3C0C"/>
    <w:rsid w:val="000B43E0"/>
    <w:rsid w:val="000B4FE4"/>
    <w:rsid w:val="000B501B"/>
    <w:rsid w:val="000B5397"/>
    <w:rsid w:val="000B5DF9"/>
    <w:rsid w:val="000B5FD4"/>
    <w:rsid w:val="000B617B"/>
    <w:rsid w:val="000B6661"/>
    <w:rsid w:val="000B77CC"/>
    <w:rsid w:val="000B7B6B"/>
    <w:rsid w:val="000C0AF0"/>
    <w:rsid w:val="000C15C4"/>
    <w:rsid w:val="000C193B"/>
    <w:rsid w:val="000C19EB"/>
    <w:rsid w:val="000C360E"/>
    <w:rsid w:val="000C37FD"/>
    <w:rsid w:val="000C38B2"/>
    <w:rsid w:val="000C3CEA"/>
    <w:rsid w:val="000C5974"/>
    <w:rsid w:val="000C5C4B"/>
    <w:rsid w:val="000D0A09"/>
    <w:rsid w:val="000D0EAE"/>
    <w:rsid w:val="000D20FF"/>
    <w:rsid w:val="000D273B"/>
    <w:rsid w:val="000D2CCF"/>
    <w:rsid w:val="000D2F13"/>
    <w:rsid w:val="000D315C"/>
    <w:rsid w:val="000D37A3"/>
    <w:rsid w:val="000D3DA8"/>
    <w:rsid w:val="000D40BB"/>
    <w:rsid w:val="000D425D"/>
    <w:rsid w:val="000D5E3D"/>
    <w:rsid w:val="000D6635"/>
    <w:rsid w:val="000D687B"/>
    <w:rsid w:val="000D71C4"/>
    <w:rsid w:val="000D78D4"/>
    <w:rsid w:val="000E193F"/>
    <w:rsid w:val="000E1EAB"/>
    <w:rsid w:val="000E2116"/>
    <w:rsid w:val="000E2769"/>
    <w:rsid w:val="000E28B8"/>
    <w:rsid w:val="000E303C"/>
    <w:rsid w:val="000E433C"/>
    <w:rsid w:val="000E492A"/>
    <w:rsid w:val="000E6914"/>
    <w:rsid w:val="000E6E85"/>
    <w:rsid w:val="000E70CB"/>
    <w:rsid w:val="000E7707"/>
    <w:rsid w:val="000F0DEE"/>
    <w:rsid w:val="000F13FC"/>
    <w:rsid w:val="000F15AE"/>
    <w:rsid w:val="000F2103"/>
    <w:rsid w:val="000F2116"/>
    <w:rsid w:val="000F285D"/>
    <w:rsid w:val="000F2E81"/>
    <w:rsid w:val="000F3F78"/>
    <w:rsid w:val="000F4016"/>
    <w:rsid w:val="000F41DA"/>
    <w:rsid w:val="000F4230"/>
    <w:rsid w:val="000F52A1"/>
    <w:rsid w:val="000F5E8A"/>
    <w:rsid w:val="000F6063"/>
    <w:rsid w:val="000F60E5"/>
    <w:rsid w:val="000F64E4"/>
    <w:rsid w:val="000F657D"/>
    <w:rsid w:val="000F6CBE"/>
    <w:rsid w:val="000F6F7C"/>
    <w:rsid w:val="00100D98"/>
    <w:rsid w:val="00103CBB"/>
    <w:rsid w:val="00103ED2"/>
    <w:rsid w:val="00104495"/>
    <w:rsid w:val="001049BC"/>
    <w:rsid w:val="00104D67"/>
    <w:rsid w:val="00105C60"/>
    <w:rsid w:val="001066CB"/>
    <w:rsid w:val="00106B7E"/>
    <w:rsid w:val="00106EBD"/>
    <w:rsid w:val="00106FAE"/>
    <w:rsid w:val="00106FF9"/>
    <w:rsid w:val="00107A41"/>
    <w:rsid w:val="00111665"/>
    <w:rsid w:val="00111989"/>
    <w:rsid w:val="00111EF9"/>
    <w:rsid w:val="001125B9"/>
    <w:rsid w:val="001125DD"/>
    <w:rsid w:val="00112D9E"/>
    <w:rsid w:val="00113FE8"/>
    <w:rsid w:val="00114670"/>
    <w:rsid w:val="001154DA"/>
    <w:rsid w:val="001155D0"/>
    <w:rsid w:val="00115FB3"/>
    <w:rsid w:val="00116282"/>
    <w:rsid w:val="00116C3A"/>
    <w:rsid w:val="00116E97"/>
    <w:rsid w:val="001172D7"/>
    <w:rsid w:val="00117775"/>
    <w:rsid w:val="00117F0F"/>
    <w:rsid w:val="001208A6"/>
    <w:rsid w:val="00120E82"/>
    <w:rsid w:val="00121CEC"/>
    <w:rsid w:val="00122A72"/>
    <w:rsid w:val="00123575"/>
    <w:rsid w:val="00123FC0"/>
    <w:rsid w:val="0012402B"/>
    <w:rsid w:val="00124E7D"/>
    <w:rsid w:val="0012502F"/>
    <w:rsid w:val="00126027"/>
    <w:rsid w:val="00126528"/>
    <w:rsid w:val="00126912"/>
    <w:rsid w:val="00126B27"/>
    <w:rsid w:val="00127F22"/>
    <w:rsid w:val="00133032"/>
    <w:rsid w:val="00133377"/>
    <w:rsid w:val="0013343F"/>
    <w:rsid w:val="0013361B"/>
    <w:rsid w:val="00133ACF"/>
    <w:rsid w:val="00134C7A"/>
    <w:rsid w:val="0013549F"/>
    <w:rsid w:val="0013571D"/>
    <w:rsid w:val="00135913"/>
    <w:rsid w:val="001359E5"/>
    <w:rsid w:val="0013625A"/>
    <w:rsid w:val="001362C2"/>
    <w:rsid w:val="00136421"/>
    <w:rsid w:val="00137D50"/>
    <w:rsid w:val="00137EC5"/>
    <w:rsid w:val="0014024B"/>
    <w:rsid w:val="001403E3"/>
    <w:rsid w:val="001407DE"/>
    <w:rsid w:val="0014199E"/>
    <w:rsid w:val="00142A7B"/>
    <w:rsid w:val="00142B19"/>
    <w:rsid w:val="0014419D"/>
    <w:rsid w:val="001443CE"/>
    <w:rsid w:val="00144D8C"/>
    <w:rsid w:val="00145A90"/>
    <w:rsid w:val="00145D88"/>
    <w:rsid w:val="00147207"/>
    <w:rsid w:val="0014767D"/>
    <w:rsid w:val="00147905"/>
    <w:rsid w:val="00150E39"/>
    <w:rsid w:val="00150FB0"/>
    <w:rsid w:val="00151C9F"/>
    <w:rsid w:val="00152C91"/>
    <w:rsid w:val="0015386D"/>
    <w:rsid w:val="00154E50"/>
    <w:rsid w:val="0015503A"/>
    <w:rsid w:val="0015553A"/>
    <w:rsid w:val="001558D0"/>
    <w:rsid w:val="00155966"/>
    <w:rsid w:val="00161BBE"/>
    <w:rsid w:val="0016217C"/>
    <w:rsid w:val="0016264F"/>
    <w:rsid w:val="00162C72"/>
    <w:rsid w:val="001643A7"/>
    <w:rsid w:val="001655CF"/>
    <w:rsid w:val="00165C51"/>
    <w:rsid w:val="0016615D"/>
    <w:rsid w:val="001661FB"/>
    <w:rsid w:val="00166301"/>
    <w:rsid w:val="00166B41"/>
    <w:rsid w:val="00166D6C"/>
    <w:rsid w:val="00166D84"/>
    <w:rsid w:val="00166E5F"/>
    <w:rsid w:val="00167AA1"/>
    <w:rsid w:val="001703BD"/>
    <w:rsid w:val="00170D5F"/>
    <w:rsid w:val="001713B2"/>
    <w:rsid w:val="001716A3"/>
    <w:rsid w:val="0017282E"/>
    <w:rsid w:val="00172F1B"/>
    <w:rsid w:val="001732A1"/>
    <w:rsid w:val="00173838"/>
    <w:rsid w:val="00174086"/>
    <w:rsid w:val="001749EA"/>
    <w:rsid w:val="001750DB"/>
    <w:rsid w:val="00175AFE"/>
    <w:rsid w:val="001771E6"/>
    <w:rsid w:val="001802B3"/>
    <w:rsid w:val="0018055D"/>
    <w:rsid w:val="001810AB"/>
    <w:rsid w:val="001810B1"/>
    <w:rsid w:val="00181AD9"/>
    <w:rsid w:val="00181E69"/>
    <w:rsid w:val="00182534"/>
    <w:rsid w:val="00182656"/>
    <w:rsid w:val="00182956"/>
    <w:rsid w:val="00182971"/>
    <w:rsid w:val="001833E3"/>
    <w:rsid w:val="00183622"/>
    <w:rsid w:val="00183A03"/>
    <w:rsid w:val="001843DC"/>
    <w:rsid w:val="00186525"/>
    <w:rsid w:val="0018661A"/>
    <w:rsid w:val="00186961"/>
    <w:rsid w:val="00187F2B"/>
    <w:rsid w:val="0019004D"/>
    <w:rsid w:val="00190776"/>
    <w:rsid w:val="001913C4"/>
    <w:rsid w:val="00191770"/>
    <w:rsid w:val="001918ED"/>
    <w:rsid w:val="00192B15"/>
    <w:rsid w:val="00192BED"/>
    <w:rsid w:val="00192E22"/>
    <w:rsid w:val="00193467"/>
    <w:rsid w:val="0019370B"/>
    <w:rsid w:val="00194DF2"/>
    <w:rsid w:val="00195360"/>
    <w:rsid w:val="0019550D"/>
    <w:rsid w:val="00195722"/>
    <w:rsid w:val="00195804"/>
    <w:rsid w:val="0019621A"/>
    <w:rsid w:val="00196408"/>
    <w:rsid w:val="00196506"/>
    <w:rsid w:val="001965BE"/>
    <w:rsid w:val="00196D60"/>
    <w:rsid w:val="00197212"/>
    <w:rsid w:val="00197A75"/>
    <w:rsid w:val="00197F89"/>
    <w:rsid w:val="001A15A8"/>
    <w:rsid w:val="001A2D99"/>
    <w:rsid w:val="001A2E4C"/>
    <w:rsid w:val="001A40C2"/>
    <w:rsid w:val="001A4C4F"/>
    <w:rsid w:val="001A4DFC"/>
    <w:rsid w:val="001A5587"/>
    <w:rsid w:val="001A5BCD"/>
    <w:rsid w:val="001A5DC4"/>
    <w:rsid w:val="001A71D3"/>
    <w:rsid w:val="001A73E5"/>
    <w:rsid w:val="001A7AA9"/>
    <w:rsid w:val="001A7B26"/>
    <w:rsid w:val="001B0AF3"/>
    <w:rsid w:val="001B145D"/>
    <w:rsid w:val="001B1C6C"/>
    <w:rsid w:val="001B1D22"/>
    <w:rsid w:val="001B2338"/>
    <w:rsid w:val="001B2366"/>
    <w:rsid w:val="001B28E6"/>
    <w:rsid w:val="001B307B"/>
    <w:rsid w:val="001B3420"/>
    <w:rsid w:val="001B376A"/>
    <w:rsid w:val="001B398F"/>
    <w:rsid w:val="001B3CA5"/>
    <w:rsid w:val="001B40EB"/>
    <w:rsid w:val="001B416A"/>
    <w:rsid w:val="001B43FD"/>
    <w:rsid w:val="001B4530"/>
    <w:rsid w:val="001B47C4"/>
    <w:rsid w:val="001B56E9"/>
    <w:rsid w:val="001B5B36"/>
    <w:rsid w:val="001B5B49"/>
    <w:rsid w:val="001B5B99"/>
    <w:rsid w:val="001B5F00"/>
    <w:rsid w:val="001B61E3"/>
    <w:rsid w:val="001B6534"/>
    <w:rsid w:val="001B6CD3"/>
    <w:rsid w:val="001B6F22"/>
    <w:rsid w:val="001B7612"/>
    <w:rsid w:val="001B77DF"/>
    <w:rsid w:val="001B7FC2"/>
    <w:rsid w:val="001C00AB"/>
    <w:rsid w:val="001C05ED"/>
    <w:rsid w:val="001C11A4"/>
    <w:rsid w:val="001C14E2"/>
    <w:rsid w:val="001C17D8"/>
    <w:rsid w:val="001C2247"/>
    <w:rsid w:val="001C2366"/>
    <w:rsid w:val="001C27FB"/>
    <w:rsid w:val="001C2B03"/>
    <w:rsid w:val="001C452E"/>
    <w:rsid w:val="001C4D31"/>
    <w:rsid w:val="001C5553"/>
    <w:rsid w:val="001C5882"/>
    <w:rsid w:val="001C5F9E"/>
    <w:rsid w:val="001C6843"/>
    <w:rsid w:val="001C68BC"/>
    <w:rsid w:val="001C70D9"/>
    <w:rsid w:val="001C7D74"/>
    <w:rsid w:val="001D010C"/>
    <w:rsid w:val="001D0417"/>
    <w:rsid w:val="001D0619"/>
    <w:rsid w:val="001D0C44"/>
    <w:rsid w:val="001D112C"/>
    <w:rsid w:val="001D1EBD"/>
    <w:rsid w:val="001D2076"/>
    <w:rsid w:val="001D2386"/>
    <w:rsid w:val="001D2C7C"/>
    <w:rsid w:val="001D2E51"/>
    <w:rsid w:val="001D38DB"/>
    <w:rsid w:val="001D41F6"/>
    <w:rsid w:val="001D447C"/>
    <w:rsid w:val="001D5BCD"/>
    <w:rsid w:val="001D7401"/>
    <w:rsid w:val="001D767A"/>
    <w:rsid w:val="001D7A5F"/>
    <w:rsid w:val="001D7B17"/>
    <w:rsid w:val="001E0052"/>
    <w:rsid w:val="001E2680"/>
    <w:rsid w:val="001E2701"/>
    <w:rsid w:val="001E2A1A"/>
    <w:rsid w:val="001E2C07"/>
    <w:rsid w:val="001E326C"/>
    <w:rsid w:val="001E4352"/>
    <w:rsid w:val="001E4A83"/>
    <w:rsid w:val="001E5F6E"/>
    <w:rsid w:val="001E601D"/>
    <w:rsid w:val="001E6BBC"/>
    <w:rsid w:val="001E779E"/>
    <w:rsid w:val="001E7B4D"/>
    <w:rsid w:val="001F00EF"/>
    <w:rsid w:val="001F177C"/>
    <w:rsid w:val="001F1D71"/>
    <w:rsid w:val="001F1E1B"/>
    <w:rsid w:val="001F26E5"/>
    <w:rsid w:val="001F2798"/>
    <w:rsid w:val="001F3456"/>
    <w:rsid w:val="001F4224"/>
    <w:rsid w:val="001F5874"/>
    <w:rsid w:val="001F5B16"/>
    <w:rsid w:val="001F5B79"/>
    <w:rsid w:val="001F633E"/>
    <w:rsid w:val="001F66AD"/>
    <w:rsid w:val="001F6C65"/>
    <w:rsid w:val="001F78E2"/>
    <w:rsid w:val="001F7C6C"/>
    <w:rsid w:val="00200068"/>
    <w:rsid w:val="0020027C"/>
    <w:rsid w:val="002004D7"/>
    <w:rsid w:val="00200BA4"/>
    <w:rsid w:val="00201254"/>
    <w:rsid w:val="00201699"/>
    <w:rsid w:val="0020271C"/>
    <w:rsid w:val="00202AE6"/>
    <w:rsid w:val="00203138"/>
    <w:rsid w:val="002037F5"/>
    <w:rsid w:val="00204C83"/>
    <w:rsid w:val="00204D0D"/>
    <w:rsid w:val="0020508F"/>
    <w:rsid w:val="0020516A"/>
    <w:rsid w:val="002053F5"/>
    <w:rsid w:val="00205674"/>
    <w:rsid w:val="002056A6"/>
    <w:rsid w:val="00205CF8"/>
    <w:rsid w:val="002061B4"/>
    <w:rsid w:val="00206F69"/>
    <w:rsid w:val="00207880"/>
    <w:rsid w:val="002100F1"/>
    <w:rsid w:val="002101A0"/>
    <w:rsid w:val="00210D23"/>
    <w:rsid w:val="00210D9C"/>
    <w:rsid w:val="00210DA9"/>
    <w:rsid w:val="00210E07"/>
    <w:rsid w:val="00210FC7"/>
    <w:rsid w:val="002110F8"/>
    <w:rsid w:val="00211C83"/>
    <w:rsid w:val="00211D1A"/>
    <w:rsid w:val="00211F21"/>
    <w:rsid w:val="0021271E"/>
    <w:rsid w:val="002127BB"/>
    <w:rsid w:val="0021340F"/>
    <w:rsid w:val="00213776"/>
    <w:rsid w:val="002141B2"/>
    <w:rsid w:val="00214599"/>
    <w:rsid w:val="002148A3"/>
    <w:rsid w:val="002149DC"/>
    <w:rsid w:val="00214A4A"/>
    <w:rsid w:val="002159BE"/>
    <w:rsid w:val="00215EFA"/>
    <w:rsid w:val="002166EB"/>
    <w:rsid w:val="00217786"/>
    <w:rsid w:val="00217878"/>
    <w:rsid w:val="002178F1"/>
    <w:rsid w:val="00217F7C"/>
    <w:rsid w:val="00220972"/>
    <w:rsid w:val="002210D6"/>
    <w:rsid w:val="00221856"/>
    <w:rsid w:val="002232F4"/>
    <w:rsid w:val="002233A3"/>
    <w:rsid w:val="00223F0B"/>
    <w:rsid w:val="002244E8"/>
    <w:rsid w:val="00224A1D"/>
    <w:rsid w:val="00225823"/>
    <w:rsid w:val="0022618A"/>
    <w:rsid w:val="00226B89"/>
    <w:rsid w:val="0022700A"/>
    <w:rsid w:val="00230249"/>
    <w:rsid w:val="00231177"/>
    <w:rsid w:val="002316F1"/>
    <w:rsid w:val="00231873"/>
    <w:rsid w:val="002319A6"/>
    <w:rsid w:val="0023204C"/>
    <w:rsid w:val="00232A07"/>
    <w:rsid w:val="00232C02"/>
    <w:rsid w:val="00233BD4"/>
    <w:rsid w:val="0023478F"/>
    <w:rsid w:val="00235072"/>
    <w:rsid w:val="00235AF0"/>
    <w:rsid w:val="00236E27"/>
    <w:rsid w:val="0023757A"/>
    <w:rsid w:val="002375B7"/>
    <w:rsid w:val="00237790"/>
    <w:rsid w:val="002402BB"/>
    <w:rsid w:val="00240B91"/>
    <w:rsid w:val="00240C90"/>
    <w:rsid w:val="00241749"/>
    <w:rsid w:val="002427E2"/>
    <w:rsid w:val="00242A4F"/>
    <w:rsid w:val="00243410"/>
    <w:rsid w:val="00243A4C"/>
    <w:rsid w:val="00243BBC"/>
    <w:rsid w:val="00243E37"/>
    <w:rsid w:val="002445B7"/>
    <w:rsid w:val="00244997"/>
    <w:rsid w:val="002452AA"/>
    <w:rsid w:val="00245B42"/>
    <w:rsid w:val="00245BD0"/>
    <w:rsid w:val="0024639B"/>
    <w:rsid w:val="002465A5"/>
    <w:rsid w:val="00246BB4"/>
    <w:rsid w:val="00246C36"/>
    <w:rsid w:val="00246E54"/>
    <w:rsid w:val="0024787E"/>
    <w:rsid w:val="0024788F"/>
    <w:rsid w:val="002479D0"/>
    <w:rsid w:val="00250411"/>
    <w:rsid w:val="002504D4"/>
    <w:rsid w:val="00250795"/>
    <w:rsid w:val="00250D12"/>
    <w:rsid w:val="002510AC"/>
    <w:rsid w:val="00251510"/>
    <w:rsid w:val="00251822"/>
    <w:rsid w:val="00251B4B"/>
    <w:rsid w:val="00251B7C"/>
    <w:rsid w:val="00251F8B"/>
    <w:rsid w:val="00252097"/>
    <w:rsid w:val="0025260B"/>
    <w:rsid w:val="0025287C"/>
    <w:rsid w:val="00253462"/>
    <w:rsid w:val="002537DD"/>
    <w:rsid w:val="00254BB9"/>
    <w:rsid w:val="00254E22"/>
    <w:rsid w:val="00254FBF"/>
    <w:rsid w:val="00255B63"/>
    <w:rsid w:val="00255B84"/>
    <w:rsid w:val="0025617E"/>
    <w:rsid w:val="00256395"/>
    <w:rsid w:val="0025691E"/>
    <w:rsid w:val="00257E24"/>
    <w:rsid w:val="00260BCE"/>
    <w:rsid w:val="002613E8"/>
    <w:rsid w:val="0026170F"/>
    <w:rsid w:val="00263653"/>
    <w:rsid w:val="00263BB3"/>
    <w:rsid w:val="00265637"/>
    <w:rsid w:val="002658BE"/>
    <w:rsid w:val="0026592D"/>
    <w:rsid w:val="00265DD7"/>
    <w:rsid w:val="002668BF"/>
    <w:rsid w:val="00267805"/>
    <w:rsid w:val="00267BAF"/>
    <w:rsid w:val="00270F68"/>
    <w:rsid w:val="002716CF"/>
    <w:rsid w:val="00271AD2"/>
    <w:rsid w:val="0027233A"/>
    <w:rsid w:val="00272571"/>
    <w:rsid w:val="00272814"/>
    <w:rsid w:val="00273E2C"/>
    <w:rsid w:val="00274476"/>
    <w:rsid w:val="00274BC7"/>
    <w:rsid w:val="0027523A"/>
    <w:rsid w:val="00275251"/>
    <w:rsid w:val="0027643F"/>
    <w:rsid w:val="002767BD"/>
    <w:rsid w:val="002771CD"/>
    <w:rsid w:val="00277822"/>
    <w:rsid w:val="002804BA"/>
    <w:rsid w:val="00280C5D"/>
    <w:rsid w:val="00280D74"/>
    <w:rsid w:val="00280E99"/>
    <w:rsid w:val="002812D3"/>
    <w:rsid w:val="0028133B"/>
    <w:rsid w:val="002816B0"/>
    <w:rsid w:val="00281D67"/>
    <w:rsid w:val="00281DF7"/>
    <w:rsid w:val="00282404"/>
    <w:rsid w:val="0028308F"/>
    <w:rsid w:val="00283EAE"/>
    <w:rsid w:val="00284039"/>
    <w:rsid w:val="002845E7"/>
    <w:rsid w:val="002846CA"/>
    <w:rsid w:val="00284819"/>
    <w:rsid w:val="002848CA"/>
    <w:rsid w:val="002856C8"/>
    <w:rsid w:val="00286E82"/>
    <w:rsid w:val="0028762A"/>
    <w:rsid w:val="00287A41"/>
    <w:rsid w:val="00290276"/>
    <w:rsid w:val="0029048D"/>
    <w:rsid w:val="0029066C"/>
    <w:rsid w:val="00291B56"/>
    <w:rsid w:val="002920B1"/>
    <w:rsid w:val="00292455"/>
    <w:rsid w:val="00292E8E"/>
    <w:rsid w:val="00294ABF"/>
    <w:rsid w:val="0029735B"/>
    <w:rsid w:val="002975EF"/>
    <w:rsid w:val="0029794E"/>
    <w:rsid w:val="00297FA3"/>
    <w:rsid w:val="00297FD5"/>
    <w:rsid w:val="002A0C03"/>
    <w:rsid w:val="002A0FD4"/>
    <w:rsid w:val="002A11B2"/>
    <w:rsid w:val="002A1681"/>
    <w:rsid w:val="002A18C6"/>
    <w:rsid w:val="002A18CF"/>
    <w:rsid w:val="002A1D67"/>
    <w:rsid w:val="002A1EAF"/>
    <w:rsid w:val="002A2929"/>
    <w:rsid w:val="002A2D6B"/>
    <w:rsid w:val="002A2F4C"/>
    <w:rsid w:val="002A2F89"/>
    <w:rsid w:val="002A328B"/>
    <w:rsid w:val="002A3B7E"/>
    <w:rsid w:val="002A4A99"/>
    <w:rsid w:val="002A55EB"/>
    <w:rsid w:val="002A56B2"/>
    <w:rsid w:val="002A5A7B"/>
    <w:rsid w:val="002A5CDF"/>
    <w:rsid w:val="002A6305"/>
    <w:rsid w:val="002A68F5"/>
    <w:rsid w:val="002A6936"/>
    <w:rsid w:val="002A7CBB"/>
    <w:rsid w:val="002A7DDD"/>
    <w:rsid w:val="002A7E95"/>
    <w:rsid w:val="002B010B"/>
    <w:rsid w:val="002B051C"/>
    <w:rsid w:val="002B10B9"/>
    <w:rsid w:val="002B1A59"/>
    <w:rsid w:val="002B2124"/>
    <w:rsid w:val="002B213D"/>
    <w:rsid w:val="002B40FB"/>
    <w:rsid w:val="002B460F"/>
    <w:rsid w:val="002B4939"/>
    <w:rsid w:val="002B4F4B"/>
    <w:rsid w:val="002B5601"/>
    <w:rsid w:val="002B60E0"/>
    <w:rsid w:val="002B713B"/>
    <w:rsid w:val="002C1363"/>
    <w:rsid w:val="002C2DE2"/>
    <w:rsid w:val="002C2EEF"/>
    <w:rsid w:val="002C334D"/>
    <w:rsid w:val="002C39B7"/>
    <w:rsid w:val="002C4664"/>
    <w:rsid w:val="002C4FCF"/>
    <w:rsid w:val="002C6305"/>
    <w:rsid w:val="002C633C"/>
    <w:rsid w:val="002C6B6D"/>
    <w:rsid w:val="002C7023"/>
    <w:rsid w:val="002D00E8"/>
    <w:rsid w:val="002D1898"/>
    <w:rsid w:val="002D2682"/>
    <w:rsid w:val="002D320B"/>
    <w:rsid w:val="002D345D"/>
    <w:rsid w:val="002D3DA0"/>
    <w:rsid w:val="002D5A6B"/>
    <w:rsid w:val="002D6324"/>
    <w:rsid w:val="002D6BA7"/>
    <w:rsid w:val="002D6E5C"/>
    <w:rsid w:val="002D7B95"/>
    <w:rsid w:val="002E0077"/>
    <w:rsid w:val="002E09EF"/>
    <w:rsid w:val="002E174E"/>
    <w:rsid w:val="002E1B92"/>
    <w:rsid w:val="002E2477"/>
    <w:rsid w:val="002E2AF2"/>
    <w:rsid w:val="002E2D42"/>
    <w:rsid w:val="002E317F"/>
    <w:rsid w:val="002E368F"/>
    <w:rsid w:val="002E3C92"/>
    <w:rsid w:val="002E4D33"/>
    <w:rsid w:val="002E4F40"/>
    <w:rsid w:val="002E4FF2"/>
    <w:rsid w:val="002E5999"/>
    <w:rsid w:val="002E5BBF"/>
    <w:rsid w:val="002E665A"/>
    <w:rsid w:val="002E72D5"/>
    <w:rsid w:val="002E77E1"/>
    <w:rsid w:val="002E780C"/>
    <w:rsid w:val="002E7A0A"/>
    <w:rsid w:val="002E7B6E"/>
    <w:rsid w:val="002F01A2"/>
    <w:rsid w:val="002F05A8"/>
    <w:rsid w:val="002F1145"/>
    <w:rsid w:val="002F13F5"/>
    <w:rsid w:val="002F1C82"/>
    <w:rsid w:val="002F2A7E"/>
    <w:rsid w:val="002F2FBD"/>
    <w:rsid w:val="002F3377"/>
    <w:rsid w:val="002F3643"/>
    <w:rsid w:val="002F38B4"/>
    <w:rsid w:val="002F406C"/>
    <w:rsid w:val="002F46BC"/>
    <w:rsid w:val="002F4E8A"/>
    <w:rsid w:val="002F5DAB"/>
    <w:rsid w:val="002F61F4"/>
    <w:rsid w:val="002F6293"/>
    <w:rsid w:val="002F6622"/>
    <w:rsid w:val="002F6C33"/>
    <w:rsid w:val="002F706A"/>
    <w:rsid w:val="002F74D7"/>
    <w:rsid w:val="002F76BF"/>
    <w:rsid w:val="002F7D94"/>
    <w:rsid w:val="0030053A"/>
    <w:rsid w:val="00300698"/>
    <w:rsid w:val="00300BC9"/>
    <w:rsid w:val="003019F4"/>
    <w:rsid w:val="00301CF7"/>
    <w:rsid w:val="003024E0"/>
    <w:rsid w:val="00303F22"/>
    <w:rsid w:val="00304C24"/>
    <w:rsid w:val="00305441"/>
    <w:rsid w:val="0030615B"/>
    <w:rsid w:val="003072CE"/>
    <w:rsid w:val="00307B29"/>
    <w:rsid w:val="00307D9C"/>
    <w:rsid w:val="00307EBD"/>
    <w:rsid w:val="003101BC"/>
    <w:rsid w:val="00310808"/>
    <w:rsid w:val="00310B8F"/>
    <w:rsid w:val="00311280"/>
    <w:rsid w:val="00311BDD"/>
    <w:rsid w:val="003121D7"/>
    <w:rsid w:val="00312C02"/>
    <w:rsid w:val="0031302D"/>
    <w:rsid w:val="003139AE"/>
    <w:rsid w:val="00313ACA"/>
    <w:rsid w:val="00313E8C"/>
    <w:rsid w:val="003155FB"/>
    <w:rsid w:val="003157BE"/>
    <w:rsid w:val="00315848"/>
    <w:rsid w:val="00315A70"/>
    <w:rsid w:val="00316D90"/>
    <w:rsid w:val="00316E9F"/>
    <w:rsid w:val="00317189"/>
    <w:rsid w:val="0031720F"/>
    <w:rsid w:val="0032132D"/>
    <w:rsid w:val="00321B04"/>
    <w:rsid w:val="003220B0"/>
    <w:rsid w:val="0032271C"/>
    <w:rsid w:val="00322B67"/>
    <w:rsid w:val="00323304"/>
    <w:rsid w:val="00323593"/>
    <w:rsid w:val="003239B8"/>
    <w:rsid w:val="00324557"/>
    <w:rsid w:val="003258EE"/>
    <w:rsid w:val="003260B5"/>
    <w:rsid w:val="00327056"/>
    <w:rsid w:val="0032786D"/>
    <w:rsid w:val="00327F6C"/>
    <w:rsid w:val="003306DE"/>
    <w:rsid w:val="00330C99"/>
    <w:rsid w:val="003310B5"/>
    <w:rsid w:val="00331CBA"/>
    <w:rsid w:val="0033230B"/>
    <w:rsid w:val="0033267F"/>
    <w:rsid w:val="00332E08"/>
    <w:rsid w:val="00332FA8"/>
    <w:rsid w:val="003349AC"/>
    <w:rsid w:val="00335660"/>
    <w:rsid w:val="0033619D"/>
    <w:rsid w:val="003366BA"/>
    <w:rsid w:val="00337567"/>
    <w:rsid w:val="0034038F"/>
    <w:rsid w:val="0034126B"/>
    <w:rsid w:val="00343301"/>
    <w:rsid w:val="00343BD9"/>
    <w:rsid w:val="00344EE9"/>
    <w:rsid w:val="003457C3"/>
    <w:rsid w:val="00345E58"/>
    <w:rsid w:val="00346E7D"/>
    <w:rsid w:val="0034706E"/>
    <w:rsid w:val="00347DFC"/>
    <w:rsid w:val="00351C07"/>
    <w:rsid w:val="0035350E"/>
    <w:rsid w:val="003539B3"/>
    <w:rsid w:val="00353EB3"/>
    <w:rsid w:val="003543A3"/>
    <w:rsid w:val="0035449D"/>
    <w:rsid w:val="00354710"/>
    <w:rsid w:val="00354764"/>
    <w:rsid w:val="0035569B"/>
    <w:rsid w:val="00355760"/>
    <w:rsid w:val="00355DFC"/>
    <w:rsid w:val="00356B09"/>
    <w:rsid w:val="003606EA"/>
    <w:rsid w:val="00360CD1"/>
    <w:rsid w:val="00360EA1"/>
    <w:rsid w:val="00361191"/>
    <w:rsid w:val="003614B4"/>
    <w:rsid w:val="00362BB7"/>
    <w:rsid w:val="003645B0"/>
    <w:rsid w:val="0036495F"/>
    <w:rsid w:val="00364C0D"/>
    <w:rsid w:val="00364D6E"/>
    <w:rsid w:val="003654A8"/>
    <w:rsid w:val="00365A03"/>
    <w:rsid w:val="00365C1B"/>
    <w:rsid w:val="00365D35"/>
    <w:rsid w:val="00365DCB"/>
    <w:rsid w:val="00371001"/>
    <w:rsid w:val="003715B8"/>
    <w:rsid w:val="00371FDE"/>
    <w:rsid w:val="00372A86"/>
    <w:rsid w:val="00372BA8"/>
    <w:rsid w:val="00373C0C"/>
    <w:rsid w:val="003745AE"/>
    <w:rsid w:val="0037760D"/>
    <w:rsid w:val="00377A7F"/>
    <w:rsid w:val="00380A7C"/>
    <w:rsid w:val="003811AE"/>
    <w:rsid w:val="00381AF4"/>
    <w:rsid w:val="00381EB1"/>
    <w:rsid w:val="00382C3A"/>
    <w:rsid w:val="003837A7"/>
    <w:rsid w:val="00384334"/>
    <w:rsid w:val="003853D5"/>
    <w:rsid w:val="00385726"/>
    <w:rsid w:val="00385E73"/>
    <w:rsid w:val="0038651B"/>
    <w:rsid w:val="0038656C"/>
    <w:rsid w:val="0038663A"/>
    <w:rsid w:val="00386866"/>
    <w:rsid w:val="003868AD"/>
    <w:rsid w:val="003872CD"/>
    <w:rsid w:val="00390A5E"/>
    <w:rsid w:val="00391028"/>
    <w:rsid w:val="00391450"/>
    <w:rsid w:val="00391A7E"/>
    <w:rsid w:val="0039240D"/>
    <w:rsid w:val="00392A1E"/>
    <w:rsid w:val="003930C7"/>
    <w:rsid w:val="00393422"/>
    <w:rsid w:val="003952A0"/>
    <w:rsid w:val="00396155"/>
    <w:rsid w:val="00396F50"/>
    <w:rsid w:val="003A2240"/>
    <w:rsid w:val="003A277B"/>
    <w:rsid w:val="003A2D70"/>
    <w:rsid w:val="003A353A"/>
    <w:rsid w:val="003A35E4"/>
    <w:rsid w:val="003A478C"/>
    <w:rsid w:val="003A47B4"/>
    <w:rsid w:val="003A4BE9"/>
    <w:rsid w:val="003A55AA"/>
    <w:rsid w:val="003A5EBD"/>
    <w:rsid w:val="003A5EE5"/>
    <w:rsid w:val="003A63A2"/>
    <w:rsid w:val="003A6542"/>
    <w:rsid w:val="003A76FB"/>
    <w:rsid w:val="003A7C4A"/>
    <w:rsid w:val="003B028E"/>
    <w:rsid w:val="003B0362"/>
    <w:rsid w:val="003B1563"/>
    <w:rsid w:val="003B2DBF"/>
    <w:rsid w:val="003B31CF"/>
    <w:rsid w:val="003B3480"/>
    <w:rsid w:val="003B395F"/>
    <w:rsid w:val="003B4962"/>
    <w:rsid w:val="003B4986"/>
    <w:rsid w:val="003B4BE7"/>
    <w:rsid w:val="003B4F73"/>
    <w:rsid w:val="003B5816"/>
    <w:rsid w:val="003B5C77"/>
    <w:rsid w:val="003B5EC5"/>
    <w:rsid w:val="003B6CBF"/>
    <w:rsid w:val="003B6EE2"/>
    <w:rsid w:val="003B7E67"/>
    <w:rsid w:val="003B7F26"/>
    <w:rsid w:val="003B7F65"/>
    <w:rsid w:val="003C0E01"/>
    <w:rsid w:val="003C2819"/>
    <w:rsid w:val="003C3CD5"/>
    <w:rsid w:val="003C4018"/>
    <w:rsid w:val="003C427D"/>
    <w:rsid w:val="003C4344"/>
    <w:rsid w:val="003C59B1"/>
    <w:rsid w:val="003C5F37"/>
    <w:rsid w:val="003C625E"/>
    <w:rsid w:val="003C6CB4"/>
    <w:rsid w:val="003C74D1"/>
    <w:rsid w:val="003C773C"/>
    <w:rsid w:val="003C7B43"/>
    <w:rsid w:val="003C7D51"/>
    <w:rsid w:val="003C7E58"/>
    <w:rsid w:val="003D0783"/>
    <w:rsid w:val="003D11AD"/>
    <w:rsid w:val="003D123D"/>
    <w:rsid w:val="003D2F61"/>
    <w:rsid w:val="003D3449"/>
    <w:rsid w:val="003D3713"/>
    <w:rsid w:val="003D3C0F"/>
    <w:rsid w:val="003D3FDF"/>
    <w:rsid w:val="003D4621"/>
    <w:rsid w:val="003D4981"/>
    <w:rsid w:val="003D5C08"/>
    <w:rsid w:val="003D6065"/>
    <w:rsid w:val="003D606B"/>
    <w:rsid w:val="003D6942"/>
    <w:rsid w:val="003D7373"/>
    <w:rsid w:val="003D7CBE"/>
    <w:rsid w:val="003E109A"/>
    <w:rsid w:val="003E26B0"/>
    <w:rsid w:val="003E28E2"/>
    <w:rsid w:val="003E2C96"/>
    <w:rsid w:val="003E4CD7"/>
    <w:rsid w:val="003E5835"/>
    <w:rsid w:val="003E7734"/>
    <w:rsid w:val="003E7922"/>
    <w:rsid w:val="003E7E7A"/>
    <w:rsid w:val="003F0617"/>
    <w:rsid w:val="003F223F"/>
    <w:rsid w:val="003F2690"/>
    <w:rsid w:val="003F2BC6"/>
    <w:rsid w:val="003F3454"/>
    <w:rsid w:val="003F3523"/>
    <w:rsid w:val="003F398D"/>
    <w:rsid w:val="003F3A86"/>
    <w:rsid w:val="003F49CF"/>
    <w:rsid w:val="003F692B"/>
    <w:rsid w:val="003F708C"/>
    <w:rsid w:val="003F7327"/>
    <w:rsid w:val="003F7C84"/>
    <w:rsid w:val="004002AB"/>
    <w:rsid w:val="00401ADF"/>
    <w:rsid w:val="0040287F"/>
    <w:rsid w:val="00402C79"/>
    <w:rsid w:val="004038B0"/>
    <w:rsid w:val="00403A39"/>
    <w:rsid w:val="00404335"/>
    <w:rsid w:val="00405175"/>
    <w:rsid w:val="004067A8"/>
    <w:rsid w:val="004073C9"/>
    <w:rsid w:val="004104E8"/>
    <w:rsid w:val="004109A3"/>
    <w:rsid w:val="00410BE1"/>
    <w:rsid w:val="00411263"/>
    <w:rsid w:val="004116A9"/>
    <w:rsid w:val="00411E9D"/>
    <w:rsid w:val="004125DE"/>
    <w:rsid w:val="00412C2D"/>
    <w:rsid w:val="004136BC"/>
    <w:rsid w:val="0041418F"/>
    <w:rsid w:val="0041445C"/>
    <w:rsid w:val="00414574"/>
    <w:rsid w:val="00415B1C"/>
    <w:rsid w:val="00415BC8"/>
    <w:rsid w:val="00415C96"/>
    <w:rsid w:val="00415D5B"/>
    <w:rsid w:val="004162E9"/>
    <w:rsid w:val="00416598"/>
    <w:rsid w:val="0041680C"/>
    <w:rsid w:val="004170F8"/>
    <w:rsid w:val="0041775B"/>
    <w:rsid w:val="00417A51"/>
    <w:rsid w:val="00417D15"/>
    <w:rsid w:val="0042026E"/>
    <w:rsid w:val="004218AA"/>
    <w:rsid w:val="00421D76"/>
    <w:rsid w:val="00422625"/>
    <w:rsid w:val="00422D50"/>
    <w:rsid w:val="00423179"/>
    <w:rsid w:val="0042446B"/>
    <w:rsid w:val="004248D5"/>
    <w:rsid w:val="00424943"/>
    <w:rsid w:val="00425C6F"/>
    <w:rsid w:val="004263ED"/>
    <w:rsid w:val="00426688"/>
    <w:rsid w:val="004277D7"/>
    <w:rsid w:val="0042786E"/>
    <w:rsid w:val="00427A1F"/>
    <w:rsid w:val="004303C8"/>
    <w:rsid w:val="00430427"/>
    <w:rsid w:val="0043101C"/>
    <w:rsid w:val="00431EE8"/>
    <w:rsid w:val="00432A19"/>
    <w:rsid w:val="00432F8B"/>
    <w:rsid w:val="0043367E"/>
    <w:rsid w:val="0043421B"/>
    <w:rsid w:val="00434B0C"/>
    <w:rsid w:val="00434B2B"/>
    <w:rsid w:val="00434CC2"/>
    <w:rsid w:val="00435DAF"/>
    <w:rsid w:val="004372CD"/>
    <w:rsid w:val="00437314"/>
    <w:rsid w:val="00437EE6"/>
    <w:rsid w:val="00441071"/>
    <w:rsid w:val="00441695"/>
    <w:rsid w:val="00441C67"/>
    <w:rsid w:val="004428A1"/>
    <w:rsid w:val="004441DA"/>
    <w:rsid w:val="0044591F"/>
    <w:rsid w:val="00446133"/>
    <w:rsid w:val="00446AAB"/>
    <w:rsid w:val="00446FD2"/>
    <w:rsid w:val="004475F6"/>
    <w:rsid w:val="00450F44"/>
    <w:rsid w:val="0045138F"/>
    <w:rsid w:val="00451C2C"/>
    <w:rsid w:val="00451CEF"/>
    <w:rsid w:val="0045243C"/>
    <w:rsid w:val="00453422"/>
    <w:rsid w:val="00454DBA"/>
    <w:rsid w:val="00455985"/>
    <w:rsid w:val="00455EDB"/>
    <w:rsid w:val="004564FD"/>
    <w:rsid w:val="00456BF2"/>
    <w:rsid w:val="004572E5"/>
    <w:rsid w:val="004573AF"/>
    <w:rsid w:val="004578B2"/>
    <w:rsid w:val="00457CE2"/>
    <w:rsid w:val="00457D72"/>
    <w:rsid w:val="00460009"/>
    <w:rsid w:val="0046027E"/>
    <w:rsid w:val="00460ADE"/>
    <w:rsid w:val="00461073"/>
    <w:rsid w:val="004615B3"/>
    <w:rsid w:val="00463433"/>
    <w:rsid w:val="004637EA"/>
    <w:rsid w:val="00463F4E"/>
    <w:rsid w:val="00464132"/>
    <w:rsid w:val="00464FA5"/>
    <w:rsid w:val="00465B7C"/>
    <w:rsid w:val="0046658E"/>
    <w:rsid w:val="00466ECC"/>
    <w:rsid w:val="004670D0"/>
    <w:rsid w:val="004670EA"/>
    <w:rsid w:val="00467625"/>
    <w:rsid w:val="004705EF"/>
    <w:rsid w:val="00470615"/>
    <w:rsid w:val="00470871"/>
    <w:rsid w:val="00470A0A"/>
    <w:rsid w:val="0047214E"/>
    <w:rsid w:val="00472E80"/>
    <w:rsid w:val="0047334F"/>
    <w:rsid w:val="0047356E"/>
    <w:rsid w:val="00473AD2"/>
    <w:rsid w:val="00474008"/>
    <w:rsid w:val="00474556"/>
    <w:rsid w:val="00474DC4"/>
    <w:rsid w:val="00475668"/>
    <w:rsid w:val="004766BE"/>
    <w:rsid w:val="00476986"/>
    <w:rsid w:val="00477EC5"/>
    <w:rsid w:val="004822B6"/>
    <w:rsid w:val="00482455"/>
    <w:rsid w:val="00484AD3"/>
    <w:rsid w:val="00484D9A"/>
    <w:rsid w:val="0048503F"/>
    <w:rsid w:val="0048524B"/>
    <w:rsid w:val="004857D6"/>
    <w:rsid w:val="00486831"/>
    <w:rsid w:val="004869E9"/>
    <w:rsid w:val="00486F6F"/>
    <w:rsid w:val="00486FA3"/>
    <w:rsid w:val="00487DA4"/>
    <w:rsid w:val="00490F1A"/>
    <w:rsid w:val="004918CA"/>
    <w:rsid w:val="00491EAA"/>
    <w:rsid w:val="00492921"/>
    <w:rsid w:val="004947A6"/>
    <w:rsid w:val="00494DAD"/>
    <w:rsid w:val="00496B83"/>
    <w:rsid w:val="00496DE5"/>
    <w:rsid w:val="00497BC7"/>
    <w:rsid w:val="00497E0E"/>
    <w:rsid w:val="004A047F"/>
    <w:rsid w:val="004A0E3F"/>
    <w:rsid w:val="004A10A4"/>
    <w:rsid w:val="004A1F4B"/>
    <w:rsid w:val="004A2E01"/>
    <w:rsid w:val="004A4398"/>
    <w:rsid w:val="004A43F1"/>
    <w:rsid w:val="004A4777"/>
    <w:rsid w:val="004A5D9A"/>
    <w:rsid w:val="004A6107"/>
    <w:rsid w:val="004A6E96"/>
    <w:rsid w:val="004A7E19"/>
    <w:rsid w:val="004B13B0"/>
    <w:rsid w:val="004B2278"/>
    <w:rsid w:val="004B33D7"/>
    <w:rsid w:val="004B36DA"/>
    <w:rsid w:val="004B38DB"/>
    <w:rsid w:val="004B4730"/>
    <w:rsid w:val="004B4F2B"/>
    <w:rsid w:val="004B4F96"/>
    <w:rsid w:val="004B7570"/>
    <w:rsid w:val="004C07C4"/>
    <w:rsid w:val="004C0A45"/>
    <w:rsid w:val="004C16F7"/>
    <w:rsid w:val="004C2672"/>
    <w:rsid w:val="004C36AE"/>
    <w:rsid w:val="004C426C"/>
    <w:rsid w:val="004C5360"/>
    <w:rsid w:val="004C5711"/>
    <w:rsid w:val="004C59F7"/>
    <w:rsid w:val="004C5A43"/>
    <w:rsid w:val="004C5D99"/>
    <w:rsid w:val="004C5FC6"/>
    <w:rsid w:val="004C68E3"/>
    <w:rsid w:val="004C73A5"/>
    <w:rsid w:val="004D002D"/>
    <w:rsid w:val="004D05A7"/>
    <w:rsid w:val="004D05E8"/>
    <w:rsid w:val="004D0A64"/>
    <w:rsid w:val="004D194C"/>
    <w:rsid w:val="004D2A9F"/>
    <w:rsid w:val="004D2E07"/>
    <w:rsid w:val="004D31A8"/>
    <w:rsid w:val="004D466F"/>
    <w:rsid w:val="004D4EE4"/>
    <w:rsid w:val="004D549C"/>
    <w:rsid w:val="004D5E02"/>
    <w:rsid w:val="004D5FE0"/>
    <w:rsid w:val="004D6194"/>
    <w:rsid w:val="004D650B"/>
    <w:rsid w:val="004D69D4"/>
    <w:rsid w:val="004D730C"/>
    <w:rsid w:val="004D7A0E"/>
    <w:rsid w:val="004D7AEB"/>
    <w:rsid w:val="004D7F56"/>
    <w:rsid w:val="004E0063"/>
    <w:rsid w:val="004E0C3B"/>
    <w:rsid w:val="004E0D85"/>
    <w:rsid w:val="004E14AF"/>
    <w:rsid w:val="004E1DA9"/>
    <w:rsid w:val="004E2E55"/>
    <w:rsid w:val="004E2E63"/>
    <w:rsid w:val="004E2E65"/>
    <w:rsid w:val="004E368C"/>
    <w:rsid w:val="004E384E"/>
    <w:rsid w:val="004E3C8B"/>
    <w:rsid w:val="004E3C90"/>
    <w:rsid w:val="004E3F2D"/>
    <w:rsid w:val="004E771A"/>
    <w:rsid w:val="004E7E1B"/>
    <w:rsid w:val="004F093B"/>
    <w:rsid w:val="004F1428"/>
    <w:rsid w:val="004F14DC"/>
    <w:rsid w:val="004F1758"/>
    <w:rsid w:val="004F2016"/>
    <w:rsid w:val="004F234A"/>
    <w:rsid w:val="004F253E"/>
    <w:rsid w:val="004F258C"/>
    <w:rsid w:val="004F2B76"/>
    <w:rsid w:val="004F3A54"/>
    <w:rsid w:val="004F40B0"/>
    <w:rsid w:val="004F47D1"/>
    <w:rsid w:val="004F47EC"/>
    <w:rsid w:val="004F50A7"/>
    <w:rsid w:val="004F57DF"/>
    <w:rsid w:val="004F5DDF"/>
    <w:rsid w:val="004F6118"/>
    <w:rsid w:val="004F636E"/>
    <w:rsid w:val="004F68BC"/>
    <w:rsid w:val="004F6B72"/>
    <w:rsid w:val="004F7006"/>
    <w:rsid w:val="004F7494"/>
    <w:rsid w:val="004F74C0"/>
    <w:rsid w:val="004F78A2"/>
    <w:rsid w:val="0050138B"/>
    <w:rsid w:val="00501549"/>
    <w:rsid w:val="00501946"/>
    <w:rsid w:val="00501AA7"/>
    <w:rsid w:val="0050221F"/>
    <w:rsid w:val="00502EB8"/>
    <w:rsid w:val="00503989"/>
    <w:rsid w:val="005039F1"/>
    <w:rsid w:val="00504360"/>
    <w:rsid w:val="00504CB3"/>
    <w:rsid w:val="00504D79"/>
    <w:rsid w:val="005052FD"/>
    <w:rsid w:val="0050609D"/>
    <w:rsid w:val="0051099D"/>
    <w:rsid w:val="00510A83"/>
    <w:rsid w:val="0051108F"/>
    <w:rsid w:val="00511182"/>
    <w:rsid w:val="00511900"/>
    <w:rsid w:val="0051237F"/>
    <w:rsid w:val="00512D12"/>
    <w:rsid w:val="00512D26"/>
    <w:rsid w:val="00512FD4"/>
    <w:rsid w:val="00513003"/>
    <w:rsid w:val="00513CC5"/>
    <w:rsid w:val="00513DCA"/>
    <w:rsid w:val="00514918"/>
    <w:rsid w:val="00515436"/>
    <w:rsid w:val="005155F7"/>
    <w:rsid w:val="00516572"/>
    <w:rsid w:val="005169A1"/>
    <w:rsid w:val="005171AD"/>
    <w:rsid w:val="0051764E"/>
    <w:rsid w:val="005206C9"/>
    <w:rsid w:val="00520A1B"/>
    <w:rsid w:val="00520C3B"/>
    <w:rsid w:val="00520FF6"/>
    <w:rsid w:val="0052125B"/>
    <w:rsid w:val="00521B80"/>
    <w:rsid w:val="00521E03"/>
    <w:rsid w:val="00522373"/>
    <w:rsid w:val="00522CAC"/>
    <w:rsid w:val="00522EB5"/>
    <w:rsid w:val="00522F0F"/>
    <w:rsid w:val="005233F2"/>
    <w:rsid w:val="00523667"/>
    <w:rsid w:val="00523CF0"/>
    <w:rsid w:val="0052419F"/>
    <w:rsid w:val="005244EF"/>
    <w:rsid w:val="005248A5"/>
    <w:rsid w:val="00524D47"/>
    <w:rsid w:val="005250E9"/>
    <w:rsid w:val="005252FF"/>
    <w:rsid w:val="00526753"/>
    <w:rsid w:val="00526D93"/>
    <w:rsid w:val="0052734A"/>
    <w:rsid w:val="00527D8D"/>
    <w:rsid w:val="00527E47"/>
    <w:rsid w:val="00530123"/>
    <w:rsid w:val="005307C9"/>
    <w:rsid w:val="00530917"/>
    <w:rsid w:val="00530C8B"/>
    <w:rsid w:val="00530E1F"/>
    <w:rsid w:val="005310AD"/>
    <w:rsid w:val="0053195D"/>
    <w:rsid w:val="00531AD3"/>
    <w:rsid w:val="005327F8"/>
    <w:rsid w:val="00532A15"/>
    <w:rsid w:val="005334CC"/>
    <w:rsid w:val="0053442B"/>
    <w:rsid w:val="005368B7"/>
    <w:rsid w:val="00536961"/>
    <w:rsid w:val="0053773C"/>
    <w:rsid w:val="00537D68"/>
    <w:rsid w:val="00540C0B"/>
    <w:rsid w:val="00541141"/>
    <w:rsid w:val="0054133B"/>
    <w:rsid w:val="00541887"/>
    <w:rsid w:val="00541E63"/>
    <w:rsid w:val="005420D9"/>
    <w:rsid w:val="00542594"/>
    <w:rsid w:val="005429F5"/>
    <w:rsid w:val="00542A94"/>
    <w:rsid w:val="00542CC7"/>
    <w:rsid w:val="00543580"/>
    <w:rsid w:val="00543650"/>
    <w:rsid w:val="005437BE"/>
    <w:rsid w:val="00543B99"/>
    <w:rsid w:val="00544858"/>
    <w:rsid w:val="00544FF2"/>
    <w:rsid w:val="00545B9E"/>
    <w:rsid w:val="0054673C"/>
    <w:rsid w:val="00546746"/>
    <w:rsid w:val="00546A87"/>
    <w:rsid w:val="00546E9C"/>
    <w:rsid w:val="005478D2"/>
    <w:rsid w:val="00547914"/>
    <w:rsid w:val="00547FAB"/>
    <w:rsid w:val="005504DA"/>
    <w:rsid w:val="00550BA0"/>
    <w:rsid w:val="00550E23"/>
    <w:rsid w:val="00551684"/>
    <w:rsid w:val="005522E7"/>
    <w:rsid w:val="005523C5"/>
    <w:rsid w:val="005528ED"/>
    <w:rsid w:val="00552948"/>
    <w:rsid w:val="00552A31"/>
    <w:rsid w:val="00552C78"/>
    <w:rsid w:val="0055395F"/>
    <w:rsid w:val="00553FAB"/>
    <w:rsid w:val="005547AE"/>
    <w:rsid w:val="00554E05"/>
    <w:rsid w:val="00555548"/>
    <w:rsid w:val="0055599C"/>
    <w:rsid w:val="00555AF5"/>
    <w:rsid w:val="00555D5F"/>
    <w:rsid w:val="00555E91"/>
    <w:rsid w:val="00556D1F"/>
    <w:rsid w:val="00557C6B"/>
    <w:rsid w:val="0056013C"/>
    <w:rsid w:val="005604D8"/>
    <w:rsid w:val="005604FA"/>
    <w:rsid w:val="00560526"/>
    <w:rsid w:val="005605D1"/>
    <w:rsid w:val="0056073C"/>
    <w:rsid w:val="00560799"/>
    <w:rsid w:val="005622FE"/>
    <w:rsid w:val="0056247C"/>
    <w:rsid w:val="0056276B"/>
    <w:rsid w:val="0056364A"/>
    <w:rsid w:val="00563DCA"/>
    <w:rsid w:val="00564750"/>
    <w:rsid w:val="00564B18"/>
    <w:rsid w:val="00564C3E"/>
    <w:rsid w:val="00565BA9"/>
    <w:rsid w:val="00566238"/>
    <w:rsid w:val="0056628D"/>
    <w:rsid w:val="00570006"/>
    <w:rsid w:val="0057228A"/>
    <w:rsid w:val="00572499"/>
    <w:rsid w:val="005729A5"/>
    <w:rsid w:val="005729C1"/>
    <w:rsid w:val="00573828"/>
    <w:rsid w:val="00574201"/>
    <w:rsid w:val="0057437A"/>
    <w:rsid w:val="0057538F"/>
    <w:rsid w:val="00575F38"/>
    <w:rsid w:val="0057641B"/>
    <w:rsid w:val="00576A75"/>
    <w:rsid w:val="0057701B"/>
    <w:rsid w:val="005778BD"/>
    <w:rsid w:val="00577BC0"/>
    <w:rsid w:val="00577EA5"/>
    <w:rsid w:val="00580453"/>
    <w:rsid w:val="0058190B"/>
    <w:rsid w:val="00581929"/>
    <w:rsid w:val="00581C31"/>
    <w:rsid w:val="00581F64"/>
    <w:rsid w:val="0058285A"/>
    <w:rsid w:val="005838E3"/>
    <w:rsid w:val="0058442F"/>
    <w:rsid w:val="00585034"/>
    <w:rsid w:val="00585D3A"/>
    <w:rsid w:val="005864C4"/>
    <w:rsid w:val="0058682B"/>
    <w:rsid w:val="005876D5"/>
    <w:rsid w:val="00590B99"/>
    <w:rsid w:val="00592A7C"/>
    <w:rsid w:val="005932D6"/>
    <w:rsid w:val="00593A8D"/>
    <w:rsid w:val="00593AE4"/>
    <w:rsid w:val="00593CC0"/>
    <w:rsid w:val="00595150"/>
    <w:rsid w:val="005955E6"/>
    <w:rsid w:val="005957A3"/>
    <w:rsid w:val="00595D51"/>
    <w:rsid w:val="00596099"/>
    <w:rsid w:val="005960A9"/>
    <w:rsid w:val="00596D1D"/>
    <w:rsid w:val="005A1A81"/>
    <w:rsid w:val="005A25C3"/>
    <w:rsid w:val="005A270E"/>
    <w:rsid w:val="005A2BA5"/>
    <w:rsid w:val="005A4025"/>
    <w:rsid w:val="005A4C87"/>
    <w:rsid w:val="005A4D36"/>
    <w:rsid w:val="005A524E"/>
    <w:rsid w:val="005A543B"/>
    <w:rsid w:val="005A679A"/>
    <w:rsid w:val="005A744B"/>
    <w:rsid w:val="005B0063"/>
    <w:rsid w:val="005B0C65"/>
    <w:rsid w:val="005B16F6"/>
    <w:rsid w:val="005B2086"/>
    <w:rsid w:val="005B23EA"/>
    <w:rsid w:val="005B262A"/>
    <w:rsid w:val="005B28EB"/>
    <w:rsid w:val="005B34C4"/>
    <w:rsid w:val="005B3865"/>
    <w:rsid w:val="005B3A52"/>
    <w:rsid w:val="005B3C38"/>
    <w:rsid w:val="005B4469"/>
    <w:rsid w:val="005B46E2"/>
    <w:rsid w:val="005B4E86"/>
    <w:rsid w:val="005B65F6"/>
    <w:rsid w:val="005B6626"/>
    <w:rsid w:val="005B7812"/>
    <w:rsid w:val="005B7855"/>
    <w:rsid w:val="005B7940"/>
    <w:rsid w:val="005B7A43"/>
    <w:rsid w:val="005B7BBD"/>
    <w:rsid w:val="005B7CBB"/>
    <w:rsid w:val="005C0162"/>
    <w:rsid w:val="005C03F2"/>
    <w:rsid w:val="005C1427"/>
    <w:rsid w:val="005C1B3C"/>
    <w:rsid w:val="005C20C1"/>
    <w:rsid w:val="005C251D"/>
    <w:rsid w:val="005C2790"/>
    <w:rsid w:val="005C391D"/>
    <w:rsid w:val="005C3D20"/>
    <w:rsid w:val="005C417B"/>
    <w:rsid w:val="005C45B4"/>
    <w:rsid w:val="005C4605"/>
    <w:rsid w:val="005C4710"/>
    <w:rsid w:val="005C4A96"/>
    <w:rsid w:val="005C4FA8"/>
    <w:rsid w:val="005C655C"/>
    <w:rsid w:val="005C6F10"/>
    <w:rsid w:val="005C7536"/>
    <w:rsid w:val="005C7F9D"/>
    <w:rsid w:val="005D01B0"/>
    <w:rsid w:val="005D0362"/>
    <w:rsid w:val="005D0449"/>
    <w:rsid w:val="005D05C3"/>
    <w:rsid w:val="005D081D"/>
    <w:rsid w:val="005D0B28"/>
    <w:rsid w:val="005D0F12"/>
    <w:rsid w:val="005D11E7"/>
    <w:rsid w:val="005D1734"/>
    <w:rsid w:val="005D17DE"/>
    <w:rsid w:val="005D181E"/>
    <w:rsid w:val="005D245E"/>
    <w:rsid w:val="005D2579"/>
    <w:rsid w:val="005D3D54"/>
    <w:rsid w:val="005D4BB5"/>
    <w:rsid w:val="005D5210"/>
    <w:rsid w:val="005D5844"/>
    <w:rsid w:val="005D5C41"/>
    <w:rsid w:val="005D648A"/>
    <w:rsid w:val="005D792A"/>
    <w:rsid w:val="005D7D05"/>
    <w:rsid w:val="005E05A2"/>
    <w:rsid w:val="005E129F"/>
    <w:rsid w:val="005E183B"/>
    <w:rsid w:val="005E2247"/>
    <w:rsid w:val="005E24F0"/>
    <w:rsid w:val="005E2FE5"/>
    <w:rsid w:val="005E3206"/>
    <w:rsid w:val="005E36B0"/>
    <w:rsid w:val="005E49A6"/>
    <w:rsid w:val="005E4B4F"/>
    <w:rsid w:val="005E4D7F"/>
    <w:rsid w:val="005E5339"/>
    <w:rsid w:val="005E6E7B"/>
    <w:rsid w:val="005E7E83"/>
    <w:rsid w:val="005F0D21"/>
    <w:rsid w:val="005F18AA"/>
    <w:rsid w:val="005F1ACB"/>
    <w:rsid w:val="005F206C"/>
    <w:rsid w:val="005F4986"/>
    <w:rsid w:val="005F4D46"/>
    <w:rsid w:val="005F518F"/>
    <w:rsid w:val="005F72B2"/>
    <w:rsid w:val="005F73F6"/>
    <w:rsid w:val="00600B1F"/>
    <w:rsid w:val="006010C5"/>
    <w:rsid w:val="00601544"/>
    <w:rsid w:val="00601760"/>
    <w:rsid w:val="00603039"/>
    <w:rsid w:val="006032EE"/>
    <w:rsid w:val="00603CEA"/>
    <w:rsid w:val="00605FD6"/>
    <w:rsid w:val="0060647E"/>
    <w:rsid w:val="006068D8"/>
    <w:rsid w:val="0060739C"/>
    <w:rsid w:val="006102AC"/>
    <w:rsid w:val="00610851"/>
    <w:rsid w:val="00610C97"/>
    <w:rsid w:val="00610D8E"/>
    <w:rsid w:val="00612534"/>
    <w:rsid w:val="0061400C"/>
    <w:rsid w:val="006148FE"/>
    <w:rsid w:val="00614DDB"/>
    <w:rsid w:val="00615CDC"/>
    <w:rsid w:val="0061674B"/>
    <w:rsid w:val="006174A8"/>
    <w:rsid w:val="00617E1B"/>
    <w:rsid w:val="00620570"/>
    <w:rsid w:val="006208A7"/>
    <w:rsid w:val="00621A55"/>
    <w:rsid w:val="00621FD8"/>
    <w:rsid w:val="006220F0"/>
    <w:rsid w:val="006224C7"/>
    <w:rsid w:val="00622AFB"/>
    <w:rsid w:val="00623818"/>
    <w:rsid w:val="0062437D"/>
    <w:rsid w:val="00625946"/>
    <w:rsid w:val="00626792"/>
    <w:rsid w:val="00627386"/>
    <w:rsid w:val="006275DC"/>
    <w:rsid w:val="00627601"/>
    <w:rsid w:val="00627800"/>
    <w:rsid w:val="00627854"/>
    <w:rsid w:val="00627AF3"/>
    <w:rsid w:val="006313A7"/>
    <w:rsid w:val="0063198B"/>
    <w:rsid w:val="006325FD"/>
    <w:rsid w:val="00632A58"/>
    <w:rsid w:val="00632F53"/>
    <w:rsid w:val="00633DE5"/>
    <w:rsid w:val="0063425B"/>
    <w:rsid w:val="00634404"/>
    <w:rsid w:val="00634762"/>
    <w:rsid w:val="00635080"/>
    <w:rsid w:val="00635175"/>
    <w:rsid w:val="006357A5"/>
    <w:rsid w:val="00636854"/>
    <w:rsid w:val="006372FD"/>
    <w:rsid w:val="0063788B"/>
    <w:rsid w:val="00640232"/>
    <w:rsid w:val="00640E07"/>
    <w:rsid w:val="00641078"/>
    <w:rsid w:val="006411DC"/>
    <w:rsid w:val="00641349"/>
    <w:rsid w:val="00641884"/>
    <w:rsid w:val="00641A1C"/>
    <w:rsid w:val="006421DF"/>
    <w:rsid w:val="0064346A"/>
    <w:rsid w:val="006445D2"/>
    <w:rsid w:val="006446FC"/>
    <w:rsid w:val="00644907"/>
    <w:rsid w:val="00644963"/>
    <w:rsid w:val="00645D7A"/>
    <w:rsid w:val="006473F8"/>
    <w:rsid w:val="0064764E"/>
    <w:rsid w:val="00647D03"/>
    <w:rsid w:val="00647F2F"/>
    <w:rsid w:val="00650160"/>
    <w:rsid w:val="00651047"/>
    <w:rsid w:val="00651697"/>
    <w:rsid w:val="006521E5"/>
    <w:rsid w:val="00652691"/>
    <w:rsid w:val="00652BA6"/>
    <w:rsid w:val="006531F4"/>
    <w:rsid w:val="00653295"/>
    <w:rsid w:val="006538A5"/>
    <w:rsid w:val="006545F6"/>
    <w:rsid w:val="0065474F"/>
    <w:rsid w:val="00654A06"/>
    <w:rsid w:val="00654EB6"/>
    <w:rsid w:val="0065520C"/>
    <w:rsid w:val="0065539B"/>
    <w:rsid w:val="0065581D"/>
    <w:rsid w:val="00656B4D"/>
    <w:rsid w:val="00656F49"/>
    <w:rsid w:val="006572A1"/>
    <w:rsid w:val="006572B8"/>
    <w:rsid w:val="006576DB"/>
    <w:rsid w:val="0065774D"/>
    <w:rsid w:val="00660A9D"/>
    <w:rsid w:val="00660DD6"/>
    <w:rsid w:val="006611F5"/>
    <w:rsid w:val="00661E85"/>
    <w:rsid w:val="00661E9C"/>
    <w:rsid w:val="00663229"/>
    <w:rsid w:val="0066390A"/>
    <w:rsid w:val="00663C36"/>
    <w:rsid w:val="00664C1A"/>
    <w:rsid w:val="0066536A"/>
    <w:rsid w:val="0066587F"/>
    <w:rsid w:val="00665C55"/>
    <w:rsid w:val="00666797"/>
    <w:rsid w:val="00666A0D"/>
    <w:rsid w:val="006673F3"/>
    <w:rsid w:val="0066760F"/>
    <w:rsid w:val="00667EFD"/>
    <w:rsid w:val="00667F27"/>
    <w:rsid w:val="00670694"/>
    <w:rsid w:val="006708CA"/>
    <w:rsid w:val="006709FC"/>
    <w:rsid w:val="00672225"/>
    <w:rsid w:val="006729C8"/>
    <w:rsid w:val="00672EC4"/>
    <w:rsid w:val="00672F95"/>
    <w:rsid w:val="0067360D"/>
    <w:rsid w:val="0067367A"/>
    <w:rsid w:val="00673734"/>
    <w:rsid w:val="0067433E"/>
    <w:rsid w:val="00675458"/>
    <w:rsid w:val="0067592C"/>
    <w:rsid w:val="00675C0F"/>
    <w:rsid w:val="00676125"/>
    <w:rsid w:val="006765BA"/>
    <w:rsid w:val="00677E00"/>
    <w:rsid w:val="00677EC5"/>
    <w:rsid w:val="00681D9E"/>
    <w:rsid w:val="00682206"/>
    <w:rsid w:val="0068230E"/>
    <w:rsid w:val="0068281E"/>
    <w:rsid w:val="00682CA0"/>
    <w:rsid w:val="00682CA5"/>
    <w:rsid w:val="0068368E"/>
    <w:rsid w:val="006849B7"/>
    <w:rsid w:val="00685375"/>
    <w:rsid w:val="00685418"/>
    <w:rsid w:val="00685422"/>
    <w:rsid w:val="00685B56"/>
    <w:rsid w:val="00685E42"/>
    <w:rsid w:val="00685E71"/>
    <w:rsid w:val="00685EC3"/>
    <w:rsid w:val="00686691"/>
    <w:rsid w:val="00686F08"/>
    <w:rsid w:val="00687199"/>
    <w:rsid w:val="0068746A"/>
    <w:rsid w:val="006875B3"/>
    <w:rsid w:val="006878AD"/>
    <w:rsid w:val="00687E1C"/>
    <w:rsid w:val="00687EF7"/>
    <w:rsid w:val="00690EDF"/>
    <w:rsid w:val="00691539"/>
    <w:rsid w:val="00691734"/>
    <w:rsid w:val="00692827"/>
    <w:rsid w:val="0069374D"/>
    <w:rsid w:val="006938CE"/>
    <w:rsid w:val="00693D0D"/>
    <w:rsid w:val="00694597"/>
    <w:rsid w:val="00694BA3"/>
    <w:rsid w:val="00695185"/>
    <w:rsid w:val="006951BF"/>
    <w:rsid w:val="00695491"/>
    <w:rsid w:val="00695FD5"/>
    <w:rsid w:val="006965FA"/>
    <w:rsid w:val="00696D5C"/>
    <w:rsid w:val="0069734C"/>
    <w:rsid w:val="00697D51"/>
    <w:rsid w:val="006A1EB9"/>
    <w:rsid w:val="006A3DEE"/>
    <w:rsid w:val="006A45FE"/>
    <w:rsid w:val="006A5452"/>
    <w:rsid w:val="006A5566"/>
    <w:rsid w:val="006A5B10"/>
    <w:rsid w:val="006A5CFE"/>
    <w:rsid w:val="006A6602"/>
    <w:rsid w:val="006A77FB"/>
    <w:rsid w:val="006A7E45"/>
    <w:rsid w:val="006B03D3"/>
    <w:rsid w:val="006B040F"/>
    <w:rsid w:val="006B18C3"/>
    <w:rsid w:val="006B22D1"/>
    <w:rsid w:val="006B26E9"/>
    <w:rsid w:val="006B279B"/>
    <w:rsid w:val="006B2CAA"/>
    <w:rsid w:val="006B2DC8"/>
    <w:rsid w:val="006B2EA6"/>
    <w:rsid w:val="006B32C9"/>
    <w:rsid w:val="006B3A32"/>
    <w:rsid w:val="006B3AC9"/>
    <w:rsid w:val="006B4215"/>
    <w:rsid w:val="006B4675"/>
    <w:rsid w:val="006B5402"/>
    <w:rsid w:val="006B5C4B"/>
    <w:rsid w:val="006B5CDE"/>
    <w:rsid w:val="006B6E3A"/>
    <w:rsid w:val="006B7014"/>
    <w:rsid w:val="006B7206"/>
    <w:rsid w:val="006B72F1"/>
    <w:rsid w:val="006B747C"/>
    <w:rsid w:val="006B7BA9"/>
    <w:rsid w:val="006C0D0D"/>
    <w:rsid w:val="006C204D"/>
    <w:rsid w:val="006C204E"/>
    <w:rsid w:val="006C22E2"/>
    <w:rsid w:val="006C2934"/>
    <w:rsid w:val="006C2B98"/>
    <w:rsid w:val="006C3D9D"/>
    <w:rsid w:val="006C434B"/>
    <w:rsid w:val="006C4968"/>
    <w:rsid w:val="006C60D1"/>
    <w:rsid w:val="006C649E"/>
    <w:rsid w:val="006C6524"/>
    <w:rsid w:val="006C7092"/>
    <w:rsid w:val="006C70B8"/>
    <w:rsid w:val="006C7398"/>
    <w:rsid w:val="006C786C"/>
    <w:rsid w:val="006D09EC"/>
    <w:rsid w:val="006D139F"/>
    <w:rsid w:val="006D1D22"/>
    <w:rsid w:val="006D29C0"/>
    <w:rsid w:val="006D3292"/>
    <w:rsid w:val="006D341F"/>
    <w:rsid w:val="006D35CF"/>
    <w:rsid w:val="006D58A6"/>
    <w:rsid w:val="006D58AA"/>
    <w:rsid w:val="006D5BEF"/>
    <w:rsid w:val="006D67A0"/>
    <w:rsid w:val="006D7951"/>
    <w:rsid w:val="006D7BE5"/>
    <w:rsid w:val="006E0349"/>
    <w:rsid w:val="006E0B64"/>
    <w:rsid w:val="006E1D66"/>
    <w:rsid w:val="006E20BB"/>
    <w:rsid w:val="006E267A"/>
    <w:rsid w:val="006E2DF3"/>
    <w:rsid w:val="006E349E"/>
    <w:rsid w:val="006E37AB"/>
    <w:rsid w:val="006E380E"/>
    <w:rsid w:val="006E392A"/>
    <w:rsid w:val="006E3B31"/>
    <w:rsid w:val="006E4B52"/>
    <w:rsid w:val="006E4C17"/>
    <w:rsid w:val="006E4C87"/>
    <w:rsid w:val="006E53EC"/>
    <w:rsid w:val="006E571B"/>
    <w:rsid w:val="006E5EF0"/>
    <w:rsid w:val="006E6276"/>
    <w:rsid w:val="006E6DDA"/>
    <w:rsid w:val="006E6FF7"/>
    <w:rsid w:val="006E7618"/>
    <w:rsid w:val="006E76E1"/>
    <w:rsid w:val="006F028E"/>
    <w:rsid w:val="006F07CA"/>
    <w:rsid w:val="006F123F"/>
    <w:rsid w:val="006F1518"/>
    <w:rsid w:val="006F151C"/>
    <w:rsid w:val="006F1B98"/>
    <w:rsid w:val="006F2113"/>
    <w:rsid w:val="006F26F0"/>
    <w:rsid w:val="006F31B8"/>
    <w:rsid w:val="006F385F"/>
    <w:rsid w:val="006F40B3"/>
    <w:rsid w:val="006F4125"/>
    <w:rsid w:val="006F42CF"/>
    <w:rsid w:val="006F5732"/>
    <w:rsid w:val="006F5838"/>
    <w:rsid w:val="006F6213"/>
    <w:rsid w:val="006F6A18"/>
    <w:rsid w:val="00700083"/>
    <w:rsid w:val="007010E1"/>
    <w:rsid w:val="00701681"/>
    <w:rsid w:val="0070176B"/>
    <w:rsid w:val="00701946"/>
    <w:rsid w:val="00701BE6"/>
    <w:rsid w:val="0070399E"/>
    <w:rsid w:val="00703EB6"/>
    <w:rsid w:val="0070424B"/>
    <w:rsid w:val="00705026"/>
    <w:rsid w:val="0070511C"/>
    <w:rsid w:val="0070519B"/>
    <w:rsid w:val="007052D9"/>
    <w:rsid w:val="0070531E"/>
    <w:rsid w:val="00705B3B"/>
    <w:rsid w:val="00705BF8"/>
    <w:rsid w:val="00706F00"/>
    <w:rsid w:val="0070772E"/>
    <w:rsid w:val="007078FF"/>
    <w:rsid w:val="00707B9E"/>
    <w:rsid w:val="00710587"/>
    <w:rsid w:val="007106BE"/>
    <w:rsid w:val="00710BE3"/>
    <w:rsid w:val="00710EA6"/>
    <w:rsid w:val="007115D0"/>
    <w:rsid w:val="00711C28"/>
    <w:rsid w:val="0071299F"/>
    <w:rsid w:val="00712B4A"/>
    <w:rsid w:val="00713043"/>
    <w:rsid w:val="00713B65"/>
    <w:rsid w:val="00714A7F"/>
    <w:rsid w:val="00714B4F"/>
    <w:rsid w:val="00714CAA"/>
    <w:rsid w:val="007151A2"/>
    <w:rsid w:val="0071559E"/>
    <w:rsid w:val="0071581B"/>
    <w:rsid w:val="007162C6"/>
    <w:rsid w:val="007168F8"/>
    <w:rsid w:val="00717269"/>
    <w:rsid w:val="007176F9"/>
    <w:rsid w:val="00717E6D"/>
    <w:rsid w:val="00720CEC"/>
    <w:rsid w:val="00720FA2"/>
    <w:rsid w:val="0072151F"/>
    <w:rsid w:val="00723142"/>
    <w:rsid w:val="00724257"/>
    <w:rsid w:val="0072548F"/>
    <w:rsid w:val="00725609"/>
    <w:rsid w:val="007257AF"/>
    <w:rsid w:val="00725BCE"/>
    <w:rsid w:val="00726A9B"/>
    <w:rsid w:val="007272CD"/>
    <w:rsid w:val="00730095"/>
    <w:rsid w:val="007303FE"/>
    <w:rsid w:val="007304AD"/>
    <w:rsid w:val="007312ED"/>
    <w:rsid w:val="00731CD9"/>
    <w:rsid w:val="00731EAA"/>
    <w:rsid w:val="00732A58"/>
    <w:rsid w:val="007338C6"/>
    <w:rsid w:val="00733ACE"/>
    <w:rsid w:val="00733AD0"/>
    <w:rsid w:val="00733C21"/>
    <w:rsid w:val="00733C38"/>
    <w:rsid w:val="00735B7C"/>
    <w:rsid w:val="00735C5A"/>
    <w:rsid w:val="007360F0"/>
    <w:rsid w:val="00736247"/>
    <w:rsid w:val="007365C3"/>
    <w:rsid w:val="00736964"/>
    <w:rsid w:val="007373C4"/>
    <w:rsid w:val="00737418"/>
    <w:rsid w:val="0073797A"/>
    <w:rsid w:val="00740A04"/>
    <w:rsid w:val="007413E0"/>
    <w:rsid w:val="007416CB"/>
    <w:rsid w:val="00742270"/>
    <w:rsid w:val="007426ED"/>
    <w:rsid w:val="00742816"/>
    <w:rsid w:val="00742C13"/>
    <w:rsid w:val="0074309E"/>
    <w:rsid w:val="00743820"/>
    <w:rsid w:val="0074399B"/>
    <w:rsid w:val="0074409B"/>
    <w:rsid w:val="007441A2"/>
    <w:rsid w:val="00744384"/>
    <w:rsid w:val="00744769"/>
    <w:rsid w:val="007447A7"/>
    <w:rsid w:val="00745768"/>
    <w:rsid w:val="00746383"/>
    <w:rsid w:val="00746B8A"/>
    <w:rsid w:val="00747547"/>
    <w:rsid w:val="0075059F"/>
    <w:rsid w:val="00750DB5"/>
    <w:rsid w:val="00751A11"/>
    <w:rsid w:val="00751AD7"/>
    <w:rsid w:val="007521FD"/>
    <w:rsid w:val="0075230F"/>
    <w:rsid w:val="00753F07"/>
    <w:rsid w:val="00754001"/>
    <w:rsid w:val="007542F6"/>
    <w:rsid w:val="00754897"/>
    <w:rsid w:val="0075585E"/>
    <w:rsid w:val="00755DCC"/>
    <w:rsid w:val="00756137"/>
    <w:rsid w:val="007565C7"/>
    <w:rsid w:val="00756A5A"/>
    <w:rsid w:val="007571D7"/>
    <w:rsid w:val="00757496"/>
    <w:rsid w:val="0075764F"/>
    <w:rsid w:val="00757773"/>
    <w:rsid w:val="007579E6"/>
    <w:rsid w:val="00760931"/>
    <w:rsid w:val="007609D6"/>
    <w:rsid w:val="00760BE1"/>
    <w:rsid w:val="00760C1E"/>
    <w:rsid w:val="007615CC"/>
    <w:rsid w:val="00762645"/>
    <w:rsid w:val="00762C21"/>
    <w:rsid w:val="007633D5"/>
    <w:rsid w:val="0076374B"/>
    <w:rsid w:val="00763F21"/>
    <w:rsid w:val="0076468D"/>
    <w:rsid w:val="00764D7C"/>
    <w:rsid w:val="00764F36"/>
    <w:rsid w:val="007650BB"/>
    <w:rsid w:val="007650E5"/>
    <w:rsid w:val="0076520E"/>
    <w:rsid w:val="007657BB"/>
    <w:rsid w:val="007657C6"/>
    <w:rsid w:val="00766F9A"/>
    <w:rsid w:val="007679B8"/>
    <w:rsid w:val="00767FF0"/>
    <w:rsid w:val="00770A0F"/>
    <w:rsid w:val="00771E0F"/>
    <w:rsid w:val="007722FB"/>
    <w:rsid w:val="00772378"/>
    <w:rsid w:val="00772598"/>
    <w:rsid w:val="00772773"/>
    <w:rsid w:val="007728ED"/>
    <w:rsid w:val="00773029"/>
    <w:rsid w:val="00773D87"/>
    <w:rsid w:val="007746A0"/>
    <w:rsid w:val="00774894"/>
    <w:rsid w:val="007749A8"/>
    <w:rsid w:val="007754E2"/>
    <w:rsid w:val="00776CD4"/>
    <w:rsid w:val="00777CDB"/>
    <w:rsid w:val="00777D4B"/>
    <w:rsid w:val="00777D92"/>
    <w:rsid w:val="007805B6"/>
    <w:rsid w:val="007809EB"/>
    <w:rsid w:val="007812B1"/>
    <w:rsid w:val="007818A1"/>
    <w:rsid w:val="00781C18"/>
    <w:rsid w:val="007824CC"/>
    <w:rsid w:val="0078334B"/>
    <w:rsid w:val="00783964"/>
    <w:rsid w:val="0078396E"/>
    <w:rsid w:val="00784085"/>
    <w:rsid w:val="00784513"/>
    <w:rsid w:val="00785B82"/>
    <w:rsid w:val="00785BC4"/>
    <w:rsid w:val="00786E0A"/>
    <w:rsid w:val="00787686"/>
    <w:rsid w:val="00787D3B"/>
    <w:rsid w:val="0079046C"/>
    <w:rsid w:val="00790F05"/>
    <w:rsid w:val="00791ADD"/>
    <w:rsid w:val="0079212F"/>
    <w:rsid w:val="0079277C"/>
    <w:rsid w:val="00792C36"/>
    <w:rsid w:val="00792D19"/>
    <w:rsid w:val="00792DF8"/>
    <w:rsid w:val="007937D5"/>
    <w:rsid w:val="0079397A"/>
    <w:rsid w:val="00794178"/>
    <w:rsid w:val="00794423"/>
    <w:rsid w:val="00795988"/>
    <w:rsid w:val="00795E85"/>
    <w:rsid w:val="007960B5"/>
    <w:rsid w:val="0079642B"/>
    <w:rsid w:val="00797122"/>
    <w:rsid w:val="007A09D3"/>
    <w:rsid w:val="007A118C"/>
    <w:rsid w:val="007A22C5"/>
    <w:rsid w:val="007A24BB"/>
    <w:rsid w:val="007A3D85"/>
    <w:rsid w:val="007A5180"/>
    <w:rsid w:val="007A61BA"/>
    <w:rsid w:val="007A6244"/>
    <w:rsid w:val="007A6A94"/>
    <w:rsid w:val="007A7038"/>
    <w:rsid w:val="007A7722"/>
    <w:rsid w:val="007A7F59"/>
    <w:rsid w:val="007B0162"/>
    <w:rsid w:val="007B0368"/>
    <w:rsid w:val="007B05DA"/>
    <w:rsid w:val="007B0DFD"/>
    <w:rsid w:val="007B1468"/>
    <w:rsid w:val="007B2C95"/>
    <w:rsid w:val="007B32F5"/>
    <w:rsid w:val="007B3713"/>
    <w:rsid w:val="007B3970"/>
    <w:rsid w:val="007B39D6"/>
    <w:rsid w:val="007B40BA"/>
    <w:rsid w:val="007B4399"/>
    <w:rsid w:val="007B487E"/>
    <w:rsid w:val="007B5AB4"/>
    <w:rsid w:val="007B5E83"/>
    <w:rsid w:val="007B6030"/>
    <w:rsid w:val="007B6286"/>
    <w:rsid w:val="007B62C7"/>
    <w:rsid w:val="007B6627"/>
    <w:rsid w:val="007B7296"/>
    <w:rsid w:val="007B751B"/>
    <w:rsid w:val="007C07F0"/>
    <w:rsid w:val="007C1927"/>
    <w:rsid w:val="007C195C"/>
    <w:rsid w:val="007C1A93"/>
    <w:rsid w:val="007C27AA"/>
    <w:rsid w:val="007C2A32"/>
    <w:rsid w:val="007C33D3"/>
    <w:rsid w:val="007C3B0F"/>
    <w:rsid w:val="007C6AC3"/>
    <w:rsid w:val="007C6F57"/>
    <w:rsid w:val="007D0087"/>
    <w:rsid w:val="007D045B"/>
    <w:rsid w:val="007D0592"/>
    <w:rsid w:val="007D1098"/>
    <w:rsid w:val="007D12C9"/>
    <w:rsid w:val="007D1879"/>
    <w:rsid w:val="007D18F6"/>
    <w:rsid w:val="007D1FD0"/>
    <w:rsid w:val="007D2350"/>
    <w:rsid w:val="007D3EBF"/>
    <w:rsid w:val="007D48CF"/>
    <w:rsid w:val="007D4A36"/>
    <w:rsid w:val="007D4C14"/>
    <w:rsid w:val="007D5666"/>
    <w:rsid w:val="007D5D7A"/>
    <w:rsid w:val="007D5F65"/>
    <w:rsid w:val="007D6492"/>
    <w:rsid w:val="007D67A8"/>
    <w:rsid w:val="007D6B50"/>
    <w:rsid w:val="007D70FE"/>
    <w:rsid w:val="007D7741"/>
    <w:rsid w:val="007D7D9A"/>
    <w:rsid w:val="007E00BA"/>
    <w:rsid w:val="007E0292"/>
    <w:rsid w:val="007E0897"/>
    <w:rsid w:val="007E0B02"/>
    <w:rsid w:val="007E1CC8"/>
    <w:rsid w:val="007E2CDD"/>
    <w:rsid w:val="007E35F5"/>
    <w:rsid w:val="007E3899"/>
    <w:rsid w:val="007E4005"/>
    <w:rsid w:val="007E5486"/>
    <w:rsid w:val="007E54C5"/>
    <w:rsid w:val="007E5C17"/>
    <w:rsid w:val="007E665F"/>
    <w:rsid w:val="007E66B6"/>
    <w:rsid w:val="007E72D3"/>
    <w:rsid w:val="007F0FBF"/>
    <w:rsid w:val="007F10D3"/>
    <w:rsid w:val="007F10D9"/>
    <w:rsid w:val="007F1179"/>
    <w:rsid w:val="007F1187"/>
    <w:rsid w:val="007F19BB"/>
    <w:rsid w:val="007F1A77"/>
    <w:rsid w:val="007F274B"/>
    <w:rsid w:val="007F2926"/>
    <w:rsid w:val="007F3149"/>
    <w:rsid w:val="007F3DD6"/>
    <w:rsid w:val="007F45D3"/>
    <w:rsid w:val="007F5371"/>
    <w:rsid w:val="007F5470"/>
    <w:rsid w:val="007F5B5A"/>
    <w:rsid w:val="007F5F58"/>
    <w:rsid w:val="007F6808"/>
    <w:rsid w:val="007F706E"/>
    <w:rsid w:val="007F7405"/>
    <w:rsid w:val="0080097D"/>
    <w:rsid w:val="00801DE8"/>
    <w:rsid w:val="008042E2"/>
    <w:rsid w:val="008045D5"/>
    <w:rsid w:val="008049C0"/>
    <w:rsid w:val="00805156"/>
    <w:rsid w:val="00805CBC"/>
    <w:rsid w:val="00806B6A"/>
    <w:rsid w:val="00806BF0"/>
    <w:rsid w:val="00806C6A"/>
    <w:rsid w:val="00807586"/>
    <w:rsid w:val="0080769D"/>
    <w:rsid w:val="00807CA7"/>
    <w:rsid w:val="00807FF3"/>
    <w:rsid w:val="008104FE"/>
    <w:rsid w:val="00810860"/>
    <w:rsid w:val="00810D30"/>
    <w:rsid w:val="0081127F"/>
    <w:rsid w:val="0081227E"/>
    <w:rsid w:val="00812325"/>
    <w:rsid w:val="008125D6"/>
    <w:rsid w:val="00812A3C"/>
    <w:rsid w:val="00813570"/>
    <w:rsid w:val="00813D0C"/>
    <w:rsid w:val="00813D3E"/>
    <w:rsid w:val="0081492E"/>
    <w:rsid w:val="00814E1B"/>
    <w:rsid w:val="008151C5"/>
    <w:rsid w:val="00816D11"/>
    <w:rsid w:val="00817371"/>
    <w:rsid w:val="008174DB"/>
    <w:rsid w:val="00821833"/>
    <w:rsid w:val="008226F4"/>
    <w:rsid w:val="00822C30"/>
    <w:rsid w:val="008230DA"/>
    <w:rsid w:val="00824C1A"/>
    <w:rsid w:val="0082599F"/>
    <w:rsid w:val="00825F14"/>
    <w:rsid w:val="00826333"/>
    <w:rsid w:val="00826ABA"/>
    <w:rsid w:val="00826F13"/>
    <w:rsid w:val="008274E6"/>
    <w:rsid w:val="008305A8"/>
    <w:rsid w:val="00831103"/>
    <w:rsid w:val="0083432F"/>
    <w:rsid w:val="00834AD9"/>
    <w:rsid w:val="00835361"/>
    <w:rsid w:val="008359EC"/>
    <w:rsid w:val="008360C5"/>
    <w:rsid w:val="0083632C"/>
    <w:rsid w:val="00836DA5"/>
    <w:rsid w:val="00836EBC"/>
    <w:rsid w:val="00836EC5"/>
    <w:rsid w:val="00836FAC"/>
    <w:rsid w:val="008379C7"/>
    <w:rsid w:val="008403FF"/>
    <w:rsid w:val="00840EAF"/>
    <w:rsid w:val="00841F45"/>
    <w:rsid w:val="008423A8"/>
    <w:rsid w:val="00842AF0"/>
    <w:rsid w:val="00844282"/>
    <w:rsid w:val="00844D9A"/>
    <w:rsid w:val="008454FE"/>
    <w:rsid w:val="00845562"/>
    <w:rsid w:val="00845DF5"/>
    <w:rsid w:val="00846536"/>
    <w:rsid w:val="0084714E"/>
    <w:rsid w:val="00847765"/>
    <w:rsid w:val="00847BED"/>
    <w:rsid w:val="00850FBC"/>
    <w:rsid w:val="00851650"/>
    <w:rsid w:val="00851BAB"/>
    <w:rsid w:val="0085220A"/>
    <w:rsid w:val="00852358"/>
    <w:rsid w:val="00852F5F"/>
    <w:rsid w:val="00853157"/>
    <w:rsid w:val="00853CC0"/>
    <w:rsid w:val="00853CF8"/>
    <w:rsid w:val="00853D23"/>
    <w:rsid w:val="0085450C"/>
    <w:rsid w:val="00854BDF"/>
    <w:rsid w:val="00855516"/>
    <w:rsid w:val="0085571C"/>
    <w:rsid w:val="00855752"/>
    <w:rsid w:val="0085645C"/>
    <w:rsid w:val="008565CC"/>
    <w:rsid w:val="00856688"/>
    <w:rsid w:val="0085693F"/>
    <w:rsid w:val="00856E72"/>
    <w:rsid w:val="00856F08"/>
    <w:rsid w:val="00857AB0"/>
    <w:rsid w:val="00860572"/>
    <w:rsid w:val="00860B01"/>
    <w:rsid w:val="00862684"/>
    <w:rsid w:val="008627E9"/>
    <w:rsid w:val="008629C3"/>
    <w:rsid w:val="00862C8E"/>
    <w:rsid w:val="00863CA3"/>
    <w:rsid w:val="00864125"/>
    <w:rsid w:val="00864215"/>
    <w:rsid w:val="00865E5D"/>
    <w:rsid w:val="008663C9"/>
    <w:rsid w:val="00867092"/>
    <w:rsid w:val="008707FE"/>
    <w:rsid w:val="00870B75"/>
    <w:rsid w:val="00871518"/>
    <w:rsid w:val="00871CA1"/>
    <w:rsid w:val="00871DDF"/>
    <w:rsid w:val="0087212E"/>
    <w:rsid w:val="0087240E"/>
    <w:rsid w:val="00872625"/>
    <w:rsid w:val="00872D2D"/>
    <w:rsid w:val="0087333B"/>
    <w:rsid w:val="00873860"/>
    <w:rsid w:val="00873E6E"/>
    <w:rsid w:val="00874F1A"/>
    <w:rsid w:val="00875D35"/>
    <w:rsid w:val="00876764"/>
    <w:rsid w:val="00876837"/>
    <w:rsid w:val="00877D4E"/>
    <w:rsid w:val="00880F66"/>
    <w:rsid w:val="008811CA"/>
    <w:rsid w:val="008812A9"/>
    <w:rsid w:val="00881AD3"/>
    <w:rsid w:val="0088288F"/>
    <w:rsid w:val="00883B2D"/>
    <w:rsid w:val="00884C99"/>
    <w:rsid w:val="00884D15"/>
    <w:rsid w:val="008850F6"/>
    <w:rsid w:val="00885AC7"/>
    <w:rsid w:val="00885C64"/>
    <w:rsid w:val="00886A19"/>
    <w:rsid w:val="008873EF"/>
    <w:rsid w:val="0089043B"/>
    <w:rsid w:val="008904FE"/>
    <w:rsid w:val="00890811"/>
    <w:rsid w:val="00890E01"/>
    <w:rsid w:val="00891264"/>
    <w:rsid w:val="0089196C"/>
    <w:rsid w:val="00891B1B"/>
    <w:rsid w:val="00892364"/>
    <w:rsid w:val="008929BA"/>
    <w:rsid w:val="00893346"/>
    <w:rsid w:val="00893FCB"/>
    <w:rsid w:val="008942E3"/>
    <w:rsid w:val="00894876"/>
    <w:rsid w:val="00894939"/>
    <w:rsid w:val="008960C6"/>
    <w:rsid w:val="0089632A"/>
    <w:rsid w:val="008967CD"/>
    <w:rsid w:val="00896812"/>
    <w:rsid w:val="00896E59"/>
    <w:rsid w:val="00897021"/>
    <w:rsid w:val="00897580"/>
    <w:rsid w:val="00897D7C"/>
    <w:rsid w:val="008A0683"/>
    <w:rsid w:val="008A0D77"/>
    <w:rsid w:val="008A12E8"/>
    <w:rsid w:val="008A2177"/>
    <w:rsid w:val="008A3537"/>
    <w:rsid w:val="008A42B4"/>
    <w:rsid w:val="008A42B8"/>
    <w:rsid w:val="008A5D43"/>
    <w:rsid w:val="008A665A"/>
    <w:rsid w:val="008A7077"/>
    <w:rsid w:val="008A75FE"/>
    <w:rsid w:val="008A7E2F"/>
    <w:rsid w:val="008A7EDE"/>
    <w:rsid w:val="008B026D"/>
    <w:rsid w:val="008B028F"/>
    <w:rsid w:val="008B0D09"/>
    <w:rsid w:val="008B0E7D"/>
    <w:rsid w:val="008B0F6D"/>
    <w:rsid w:val="008B135B"/>
    <w:rsid w:val="008B15A9"/>
    <w:rsid w:val="008B17DD"/>
    <w:rsid w:val="008B37F0"/>
    <w:rsid w:val="008B412B"/>
    <w:rsid w:val="008B4DB1"/>
    <w:rsid w:val="008B51B4"/>
    <w:rsid w:val="008B51B9"/>
    <w:rsid w:val="008B55FB"/>
    <w:rsid w:val="008B5A2F"/>
    <w:rsid w:val="008B604B"/>
    <w:rsid w:val="008B6935"/>
    <w:rsid w:val="008C0431"/>
    <w:rsid w:val="008C07F8"/>
    <w:rsid w:val="008C24F2"/>
    <w:rsid w:val="008C2E8F"/>
    <w:rsid w:val="008C4D72"/>
    <w:rsid w:val="008C4F62"/>
    <w:rsid w:val="008C572C"/>
    <w:rsid w:val="008C5C3C"/>
    <w:rsid w:val="008C6745"/>
    <w:rsid w:val="008C6E9A"/>
    <w:rsid w:val="008C7600"/>
    <w:rsid w:val="008C7D46"/>
    <w:rsid w:val="008C7EAE"/>
    <w:rsid w:val="008D0C5F"/>
    <w:rsid w:val="008D124E"/>
    <w:rsid w:val="008D1815"/>
    <w:rsid w:val="008D191D"/>
    <w:rsid w:val="008D1A62"/>
    <w:rsid w:val="008D1E2C"/>
    <w:rsid w:val="008D1EF1"/>
    <w:rsid w:val="008D2B15"/>
    <w:rsid w:val="008D2D81"/>
    <w:rsid w:val="008D3447"/>
    <w:rsid w:val="008D3FE5"/>
    <w:rsid w:val="008D4835"/>
    <w:rsid w:val="008D69A1"/>
    <w:rsid w:val="008D6B72"/>
    <w:rsid w:val="008D73FD"/>
    <w:rsid w:val="008E0723"/>
    <w:rsid w:val="008E0F06"/>
    <w:rsid w:val="008E1366"/>
    <w:rsid w:val="008E26EB"/>
    <w:rsid w:val="008E3031"/>
    <w:rsid w:val="008E4D93"/>
    <w:rsid w:val="008E5270"/>
    <w:rsid w:val="008E5602"/>
    <w:rsid w:val="008E5725"/>
    <w:rsid w:val="008E705E"/>
    <w:rsid w:val="008E71DE"/>
    <w:rsid w:val="008E72D2"/>
    <w:rsid w:val="008E7D24"/>
    <w:rsid w:val="008E7DD1"/>
    <w:rsid w:val="008F0595"/>
    <w:rsid w:val="008F0A77"/>
    <w:rsid w:val="008F27F9"/>
    <w:rsid w:val="008F2E00"/>
    <w:rsid w:val="008F3226"/>
    <w:rsid w:val="008F3DD0"/>
    <w:rsid w:val="008F3E5A"/>
    <w:rsid w:val="008F408D"/>
    <w:rsid w:val="008F497C"/>
    <w:rsid w:val="008F51A2"/>
    <w:rsid w:val="008F59D8"/>
    <w:rsid w:val="008F5D8B"/>
    <w:rsid w:val="008F5F9D"/>
    <w:rsid w:val="008F60F3"/>
    <w:rsid w:val="008F6163"/>
    <w:rsid w:val="008F6854"/>
    <w:rsid w:val="008F6D89"/>
    <w:rsid w:val="008F77D6"/>
    <w:rsid w:val="008F793A"/>
    <w:rsid w:val="00900B58"/>
    <w:rsid w:val="00900E10"/>
    <w:rsid w:val="00900EB7"/>
    <w:rsid w:val="00901153"/>
    <w:rsid w:val="00901385"/>
    <w:rsid w:val="00901812"/>
    <w:rsid w:val="009023C4"/>
    <w:rsid w:val="0090255F"/>
    <w:rsid w:val="00902B20"/>
    <w:rsid w:val="009035A2"/>
    <w:rsid w:val="009040C4"/>
    <w:rsid w:val="00904338"/>
    <w:rsid w:val="00904AED"/>
    <w:rsid w:val="00904FA8"/>
    <w:rsid w:val="009051F8"/>
    <w:rsid w:val="009052F9"/>
    <w:rsid w:val="00905FBC"/>
    <w:rsid w:val="00906509"/>
    <w:rsid w:val="00906FEC"/>
    <w:rsid w:val="009071A6"/>
    <w:rsid w:val="0090749B"/>
    <w:rsid w:val="009100F2"/>
    <w:rsid w:val="00910C9D"/>
    <w:rsid w:val="00911F28"/>
    <w:rsid w:val="0091208D"/>
    <w:rsid w:val="0091225D"/>
    <w:rsid w:val="009122FC"/>
    <w:rsid w:val="00913F1E"/>
    <w:rsid w:val="00915D45"/>
    <w:rsid w:val="00915F48"/>
    <w:rsid w:val="0091669F"/>
    <w:rsid w:val="0091745D"/>
    <w:rsid w:val="00917553"/>
    <w:rsid w:val="00920930"/>
    <w:rsid w:val="0092148C"/>
    <w:rsid w:val="009215C6"/>
    <w:rsid w:val="00922205"/>
    <w:rsid w:val="0092258B"/>
    <w:rsid w:val="009227C3"/>
    <w:rsid w:val="009230A2"/>
    <w:rsid w:val="009237D4"/>
    <w:rsid w:val="00924620"/>
    <w:rsid w:val="00924883"/>
    <w:rsid w:val="00925527"/>
    <w:rsid w:val="00926C15"/>
    <w:rsid w:val="00926EBD"/>
    <w:rsid w:val="00926F2A"/>
    <w:rsid w:val="00927625"/>
    <w:rsid w:val="00927ECD"/>
    <w:rsid w:val="009302CE"/>
    <w:rsid w:val="009306F4"/>
    <w:rsid w:val="0093071E"/>
    <w:rsid w:val="00930E60"/>
    <w:rsid w:val="00931509"/>
    <w:rsid w:val="00931F51"/>
    <w:rsid w:val="00932C96"/>
    <w:rsid w:val="00932EB9"/>
    <w:rsid w:val="009332CD"/>
    <w:rsid w:val="00933305"/>
    <w:rsid w:val="009356EB"/>
    <w:rsid w:val="00935E3A"/>
    <w:rsid w:val="009361C0"/>
    <w:rsid w:val="00937501"/>
    <w:rsid w:val="00937974"/>
    <w:rsid w:val="00937998"/>
    <w:rsid w:val="0094094B"/>
    <w:rsid w:val="009412BE"/>
    <w:rsid w:val="0094180F"/>
    <w:rsid w:val="00941D9F"/>
    <w:rsid w:val="0094372F"/>
    <w:rsid w:val="0094395C"/>
    <w:rsid w:val="00944000"/>
    <w:rsid w:val="00945100"/>
    <w:rsid w:val="009452CB"/>
    <w:rsid w:val="0094558D"/>
    <w:rsid w:val="009468B6"/>
    <w:rsid w:val="00947168"/>
    <w:rsid w:val="00947575"/>
    <w:rsid w:val="00950550"/>
    <w:rsid w:val="00950B58"/>
    <w:rsid w:val="00951211"/>
    <w:rsid w:val="00952C2A"/>
    <w:rsid w:val="00953B9E"/>
    <w:rsid w:val="009544DC"/>
    <w:rsid w:val="009545BB"/>
    <w:rsid w:val="00954636"/>
    <w:rsid w:val="00954A81"/>
    <w:rsid w:val="00955A02"/>
    <w:rsid w:val="00957232"/>
    <w:rsid w:val="009573A7"/>
    <w:rsid w:val="0096013C"/>
    <w:rsid w:val="00960354"/>
    <w:rsid w:val="00960399"/>
    <w:rsid w:val="009605B1"/>
    <w:rsid w:val="00961243"/>
    <w:rsid w:val="00961267"/>
    <w:rsid w:val="0096173B"/>
    <w:rsid w:val="009617A8"/>
    <w:rsid w:val="00962A9B"/>
    <w:rsid w:val="0096333D"/>
    <w:rsid w:val="00963AEB"/>
    <w:rsid w:val="00963EDE"/>
    <w:rsid w:val="009643D1"/>
    <w:rsid w:val="00964A59"/>
    <w:rsid w:val="00964FF0"/>
    <w:rsid w:val="00965C57"/>
    <w:rsid w:val="00965CD2"/>
    <w:rsid w:val="00965ED6"/>
    <w:rsid w:val="00967691"/>
    <w:rsid w:val="00970025"/>
    <w:rsid w:val="009702C1"/>
    <w:rsid w:val="00970C7E"/>
    <w:rsid w:val="0097286C"/>
    <w:rsid w:val="00972A56"/>
    <w:rsid w:val="00972F77"/>
    <w:rsid w:val="009737B4"/>
    <w:rsid w:val="00973BFE"/>
    <w:rsid w:val="00973F16"/>
    <w:rsid w:val="009747F1"/>
    <w:rsid w:val="00975057"/>
    <w:rsid w:val="00976EE6"/>
    <w:rsid w:val="0097707A"/>
    <w:rsid w:val="00977DAF"/>
    <w:rsid w:val="009805AB"/>
    <w:rsid w:val="00980B21"/>
    <w:rsid w:val="00981154"/>
    <w:rsid w:val="00981602"/>
    <w:rsid w:val="00981893"/>
    <w:rsid w:val="00981A62"/>
    <w:rsid w:val="00981D7B"/>
    <w:rsid w:val="00981DFE"/>
    <w:rsid w:val="00981FF9"/>
    <w:rsid w:val="009828FD"/>
    <w:rsid w:val="00983130"/>
    <w:rsid w:val="00983897"/>
    <w:rsid w:val="00983ACD"/>
    <w:rsid w:val="00983B91"/>
    <w:rsid w:val="0098416A"/>
    <w:rsid w:val="00984CAF"/>
    <w:rsid w:val="009856C4"/>
    <w:rsid w:val="00986009"/>
    <w:rsid w:val="009862DC"/>
    <w:rsid w:val="00986A8D"/>
    <w:rsid w:val="00987379"/>
    <w:rsid w:val="009902F5"/>
    <w:rsid w:val="00991A32"/>
    <w:rsid w:val="00992472"/>
    <w:rsid w:val="0099256A"/>
    <w:rsid w:val="00992768"/>
    <w:rsid w:val="00992A33"/>
    <w:rsid w:val="00993D27"/>
    <w:rsid w:val="00993ED9"/>
    <w:rsid w:val="00995077"/>
    <w:rsid w:val="00995FFF"/>
    <w:rsid w:val="00996BAE"/>
    <w:rsid w:val="009970AC"/>
    <w:rsid w:val="00997178"/>
    <w:rsid w:val="00997882"/>
    <w:rsid w:val="00997CC6"/>
    <w:rsid w:val="009A0C2B"/>
    <w:rsid w:val="009A0EB0"/>
    <w:rsid w:val="009A1851"/>
    <w:rsid w:val="009A1B89"/>
    <w:rsid w:val="009A2F44"/>
    <w:rsid w:val="009A3934"/>
    <w:rsid w:val="009A3FBC"/>
    <w:rsid w:val="009A466C"/>
    <w:rsid w:val="009A51FF"/>
    <w:rsid w:val="009A5916"/>
    <w:rsid w:val="009A7BA0"/>
    <w:rsid w:val="009B1001"/>
    <w:rsid w:val="009B190E"/>
    <w:rsid w:val="009B1EA0"/>
    <w:rsid w:val="009B22F8"/>
    <w:rsid w:val="009B23EF"/>
    <w:rsid w:val="009B26DE"/>
    <w:rsid w:val="009B3045"/>
    <w:rsid w:val="009B3567"/>
    <w:rsid w:val="009B41F6"/>
    <w:rsid w:val="009B47B3"/>
    <w:rsid w:val="009B4EA8"/>
    <w:rsid w:val="009B5017"/>
    <w:rsid w:val="009B58C1"/>
    <w:rsid w:val="009B592F"/>
    <w:rsid w:val="009B65F5"/>
    <w:rsid w:val="009B661A"/>
    <w:rsid w:val="009B6A31"/>
    <w:rsid w:val="009B6BF7"/>
    <w:rsid w:val="009B7423"/>
    <w:rsid w:val="009B7BCB"/>
    <w:rsid w:val="009C0301"/>
    <w:rsid w:val="009C08D0"/>
    <w:rsid w:val="009C133D"/>
    <w:rsid w:val="009C1B7E"/>
    <w:rsid w:val="009C1EF5"/>
    <w:rsid w:val="009C2B20"/>
    <w:rsid w:val="009C2F4B"/>
    <w:rsid w:val="009C3226"/>
    <w:rsid w:val="009C4063"/>
    <w:rsid w:val="009C623F"/>
    <w:rsid w:val="009C6C57"/>
    <w:rsid w:val="009C6DD1"/>
    <w:rsid w:val="009C713F"/>
    <w:rsid w:val="009C7344"/>
    <w:rsid w:val="009C7E06"/>
    <w:rsid w:val="009D04EA"/>
    <w:rsid w:val="009D0F41"/>
    <w:rsid w:val="009D10FD"/>
    <w:rsid w:val="009D1415"/>
    <w:rsid w:val="009D1736"/>
    <w:rsid w:val="009D1C10"/>
    <w:rsid w:val="009D1DF9"/>
    <w:rsid w:val="009D2295"/>
    <w:rsid w:val="009D2DCF"/>
    <w:rsid w:val="009D300B"/>
    <w:rsid w:val="009D3563"/>
    <w:rsid w:val="009D4B5D"/>
    <w:rsid w:val="009D50BC"/>
    <w:rsid w:val="009D7D8D"/>
    <w:rsid w:val="009E0086"/>
    <w:rsid w:val="009E041B"/>
    <w:rsid w:val="009E0A6D"/>
    <w:rsid w:val="009E201C"/>
    <w:rsid w:val="009E2AB2"/>
    <w:rsid w:val="009E2CCC"/>
    <w:rsid w:val="009E2D40"/>
    <w:rsid w:val="009E2D5E"/>
    <w:rsid w:val="009E5049"/>
    <w:rsid w:val="009E593C"/>
    <w:rsid w:val="009E5DFA"/>
    <w:rsid w:val="009E62CF"/>
    <w:rsid w:val="009E6557"/>
    <w:rsid w:val="009E6D5D"/>
    <w:rsid w:val="009E727D"/>
    <w:rsid w:val="009E79F5"/>
    <w:rsid w:val="009E7BDD"/>
    <w:rsid w:val="009F03D8"/>
    <w:rsid w:val="009F03DB"/>
    <w:rsid w:val="009F1A4B"/>
    <w:rsid w:val="009F2B7A"/>
    <w:rsid w:val="009F2B9D"/>
    <w:rsid w:val="009F361C"/>
    <w:rsid w:val="009F39AF"/>
    <w:rsid w:val="009F3B34"/>
    <w:rsid w:val="009F3C0F"/>
    <w:rsid w:val="009F3E50"/>
    <w:rsid w:val="009F3FE5"/>
    <w:rsid w:val="009F5197"/>
    <w:rsid w:val="009F53DD"/>
    <w:rsid w:val="009F7362"/>
    <w:rsid w:val="009F748D"/>
    <w:rsid w:val="00A0013C"/>
    <w:rsid w:val="00A0054C"/>
    <w:rsid w:val="00A007D1"/>
    <w:rsid w:val="00A00B42"/>
    <w:rsid w:val="00A01C38"/>
    <w:rsid w:val="00A032BC"/>
    <w:rsid w:val="00A033E9"/>
    <w:rsid w:val="00A03591"/>
    <w:rsid w:val="00A038BE"/>
    <w:rsid w:val="00A03BA8"/>
    <w:rsid w:val="00A03E1F"/>
    <w:rsid w:val="00A04A8B"/>
    <w:rsid w:val="00A056D3"/>
    <w:rsid w:val="00A06313"/>
    <w:rsid w:val="00A0752A"/>
    <w:rsid w:val="00A11353"/>
    <w:rsid w:val="00A12F15"/>
    <w:rsid w:val="00A13058"/>
    <w:rsid w:val="00A13637"/>
    <w:rsid w:val="00A13B84"/>
    <w:rsid w:val="00A14F6E"/>
    <w:rsid w:val="00A152F3"/>
    <w:rsid w:val="00A159EE"/>
    <w:rsid w:val="00A15FBA"/>
    <w:rsid w:val="00A16563"/>
    <w:rsid w:val="00A1659D"/>
    <w:rsid w:val="00A17600"/>
    <w:rsid w:val="00A20668"/>
    <w:rsid w:val="00A20D16"/>
    <w:rsid w:val="00A21775"/>
    <w:rsid w:val="00A21EBE"/>
    <w:rsid w:val="00A220A4"/>
    <w:rsid w:val="00A2214A"/>
    <w:rsid w:val="00A22DDE"/>
    <w:rsid w:val="00A23A5C"/>
    <w:rsid w:val="00A23ABC"/>
    <w:rsid w:val="00A23D54"/>
    <w:rsid w:val="00A24D5E"/>
    <w:rsid w:val="00A25446"/>
    <w:rsid w:val="00A25773"/>
    <w:rsid w:val="00A25BDD"/>
    <w:rsid w:val="00A25E3C"/>
    <w:rsid w:val="00A262DB"/>
    <w:rsid w:val="00A27CD3"/>
    <w:rsid w:val="00A3102E"/>
    <w:rsid w:val="00A32921"/>
    <w:rsid w:val="00A356F9"/>
    <w:rsid w:val="00A357E4"/>
    <w:rsid w:val="00A35B4F"/>
    <w:rsid w:val="00A35B98"/>
    <w:rsid w:val="00A36B0C"/>
    <w:rsid w:val="00A36BAA"/>
    <w:rsid w:val="00A37303"/>
    <w:rsid w:val="00A37DC3"/>
    <w:rsid w:val="00A4003F"/>
    <w:rsid w:val="00A40125"/>
    <w:rsid w:val="00A42A4D"/>
    <w:rsid w:val="00A42D52"/>
    <w:rsid w:val="00A4314C"/>
    <w:rsid w:val="00A431E9"/>
    <w:rsid w:val="00A4400C"/>
    <w:rsid w:val="00A440DC"/>
    <w:rsid w:val="00A4454D"/>
    <w:rsid w:val="00A454EB"/>
    <w:rsid w:val="00A456B8"/>
    <w:rsid w:val="00A45CF6"/>
    <w:rsid w:val="00A46020"/>
    <w:rsid w:val="00A50B3B"/>
    <w:rsid w:val="00A50B5F"/>
    <w:rsid w:val="00A511E4"/>
    <w:rsid w:val="00A5149E"/>
    <w:rsid w:val="00A5254F"/>
    <w:rsid w:val="00A5276B"/>
    <w:rsid w:val="00A532E7"/>
    <w:rsid w:val="00A54C3E"/>
    <w:rsid w:val="00A54FFC"/>
    <w:rsid w:val="00A55C8B"/>
    <w:rsid w:val="00A55CBE"/>
    <w:rsid w:val="00A560F2"/>
    <w:rsid w:val="00A563B1"/>
    <w:rsid w:val="00A566FC"/>
    <w:rsid w:val="00A57085"/>
    <w:rsid w:val="00A61261"/>
    <w:rsid w:val="00A634A5"/>
    <w:rsid w:val="00A63B64"/>
    <w:rsid w:val="00A644A9"/>
    <w:rsid w:val="00A649B2"/>
    <w:rsid w:val="00A64B85"/>
    <w:rsid w:val="00A6524C"/>
    <w:rsid w:val="00A66456"/>
    <w:rsid w:val="00A665D3"/>
    <w:rsid w:val="00A70BBF"/>
    <w:rsid w:val="00A71B82"/>
    <w:rsid w:val="00A72B4C"/>
    <w:rsid w:val="00A72C34"/>
    <w:rsid w:val="00A72DE3"/>
    <w:rsid w:val="00A731B8"/>
    <w:rsid w:val="00A731E4"/>
    <w:rsid w:val="00A74495"/>
    <w:rsid w:val="00A74871"/>
    <w:rsid w:val="00A75106"/>
    <w:rsid w:val="00A7559E"/>
    <w:rsid w:val="00A75640"/>
    <w:rsid w:val="00A75E9F"/>
    <w:rsid w:val="00A7673D"/>
    <w:rsid w:val="00A76A0F"/>
    <w:rsid w:val="00A77060"/>
    <w:rsid w:val="00A771AE"/>
    <w:rsid w:val="00A77510"/>
    <w:rsid w:val="00A77589"/>
    <w:rsid w:val="00A802E6"/>
    <w:rsid w:val="00A80AFC"/>
    <w:rsid w:val="00A80F5C"/>
    <w:rsid w:val="00A8174A"/>
    <w:rsid w:val="00A81793"/>
    <w:rsid w:val="00A81CE6"/>
    <w:rsid w:val="00A8260F"/>
    <w:rsid w:val="00A82BB9"/>
    <w:rsid w:val="00A8463B"/>
    <w:rsid w:val="00A8505C"/>
    <w:rsid w:val="00A856C8"/>
    <w:rsid w:val="00A85743"/>
    <w:rsid w:val="00A8578E"/>
    <w:rsid w:val="00A87215"/>
    <w:rsid w:val="00A87915"/>
    <w:rsid w:val="00A87ED6"/>
    <w:rsid w:val="00A87EF0"/>
    <w:rsid w:val="00A9016B"/>
    <w:rsid w:val="00A90C59"/>
    <w:rsid w:val="00A90E5D"/>
    <w:rsid w:val="00A924F3"/>
    <w:rsid w:val="00A93217"/>
    <w:rsid w:val="00A9359D"/>
    <w:rsid w:val="00A93BDD"/>
    <w:rsid w:val="00A94206"/>
    <w:rsid w:val="00A942F7"/>
    <w:rsid w:val="00A95BA6"/>
    <w:rsid w:val="00A9707B"/>
    <w:rsid w:val="00A97261"/>
    <w:rsid w:val="00A97845"/>
    <w:rsid w:val="00A97EF3"/>
    <w:rsid w:val="00A97F64"/>
    <w:rsid w:val="00AA0092"/>
    <w:rsid w:val="00AA015D"/>
    <w:rsid w:val="00AA0D5B"/>
    <w:rsid w:val="00AA1553"/>
    <w:rsid w:val="00AA2118"/>
    <w:rsid w:val="00AA21A5"/>
    <w:rsid w:val="00AA2D48"/>
    <w:rsid w:val="00AA36DA"/>
    <w:rsid w:val="00AA3ABA"/>
    <w:rsid w:val="00AA3CB4"/>
    <w:rsid w:val="00AA4197"/>
    <w:rsid w:val="00AA48A6"/>
    <w:rsid w:val="00AA50AC"/>
    <w:rsid w:val="00AA56D5"/>
    <w:rsid w:val="00AA5B5F"/>
    <w:rsid w:val="00AA6D70"/>
    <w:rsid w:val="00AA7C8E"/>
    <w:rsid w:val="00AB07F9"/>
    <w:rsid w:val="00AB0B9C"/>
    <w:rsid w:val="00AB2571"/>
    <w:rsid w:val="00AB2D57"/>
    <w:rsid w:val="00AB3BCC"/>
    <w:rsid w:val="00AB3FCD"/>
    <w:rsid w:val="00AB4651"/>
    <w:rsid w:val="00AB515A"/>
    <w:rsid w:val="00AB6465"/>
    <w:rsid w:val="00AB698C"/>
    <w:rsid w:val="00AB7AF0"/>
    <w:rsid w:val="00AC034D"/>
    <w:rsid w:val="00AC05AC"/>
    <w:rsid w:val="00AC1659"/>
    <w:rsid w:val="00AC19E1"/>
    <w:rsid w:val="00AC2686"/>
    <w:rsid w:val="00AC3130"/>
    <w:rsid w:val="00AC3528"/>
    <w:rsid w:val="00AC3636"/>
    <w:rsid w:val="00AC421B"/>
    <w:rsid w:val="00AC5F77"/>
    <w:rsid w:val="00AC5F90"/>
    <w:rsid w:val="00AD09DF"/>
    <w:rsid w:val="00AD0A05"/>
    <w:rsid w:val="00AD23F5"/>
    <w:rsid w:val="00AD248E"/>
    <w:rsid w:val="00AD2595"/>
    <w:rsid w:val="00AD2626"/>
    <w:rsid w:val="00AD27A9"/>
    <w:rsid w:val="00AD2B9A"/>
    <w:rsid w:val="00AD3008"/>
    <w:rsid w:val="00AD3015"/>
    <w:rsid w:val="00AD32F0"/>
    <w:rsid w:val="00AD3616"/>
    <w:rsid w:val="00AD3E5F"/>
    <w:rsid w:val="00AD4389"/>
    <w:rsid w:val="00AD49F5"/>
    <w:rsid w:val="00AD5DE6"/>
    <w:rsid w:val="00AD5EF1"/>
    <w:rsid w:val="00AD6AED"/>
    <w:rsid w:val="00AD6BEC"/>
    <w:rsid w:val="00AD70F3"/>
    <w:rsid w:val="00AD71B7"/>
    <w:rsid w:val="00AD76C2"/>
    <w:rsid w:val="00AE0446"/>
    <w:rsid w:val="00AE089F"/>
    <w:rsid w:val="00AE10DD"/>
    <w:rsid w:val="00AE3305"/>
    <w:rsid w:val="00AE3968"/>
    <w:rsid w:val="00AE419B"/>
    <w:rsid w:val="00AE471F"/>
    <w:rsid w:val="00AE4C07"/>
    <w:rsid w:val="00AE4E7E"/>
    <w:rsid w:val="00AE57FB"/>
    <w:rsid w:val="00AE6D6C"/>
    <w:rsid w:val="00AE7145"/>
    <w:rsid w:val="00AE741B"/>
    <w:rsid w:val="00AE75C0"/>
    <w:rsid w:val="00AE79A2"/>
    <w:rsid w:val="00AE7ABD"/>
    <w:rsid w:val="00AF0702"/>
    <w:rsid w:val="00AF1C93"/>
    <w:rsid w:val="00AF1E5F"/>
    <w:rsid w:val="00AF1EC8"/>
    <w:rsid w:val="00AF2042"/>
    <w:rsid w:val="00AF2BB5"/>
    <w:rsid w:val="00AF3364"/>
    <w:rsid w:val="00AF42EE"/>
    <w:rsid w:val="00AF4986"/>
    <w:rsid w:val="00AF6A74"/>
    <w:rsid w:val="00AF6C1B"/>
    <w:rsid w:val="00AF700A"/>
    <w:rsid w:val="00AF74C6"/>
    <w:rsid w:val="00B01925"/>
    <w:rsid w:val="00B01C60"/>
    <w:rsid w:val="00B02150"/>
    <w:rsid w:val="00B03365"/>
    <w:rsid w:val="00B0344C"/>
    <w:rsid w:val="00B039FE"/>
    <w:rsid w:val="00B03DEC"/>
    <w:rsid w:val="00B04587"/>
    <w:rsid w:val="00B049C5"/>
    <w:rsid w:val="00B04CCA"/>
    <w:rsid w:val="00B100F1"/>
    <w:rsid w:val="00B10D44"/>
    <w:rsid w:val="00B121F2"/>
    <w:rsid w:val="00B12B07"/>
    <w:rsid w:val="00B137E4"/>
    <w:rsid w:val="00B13C3A"/>
    <w:rsid w:val="00B14B28"/>
    <w:rsid w:val="00B152D6"/>
    <w:rsid w:val="00B15BD7"/>
    <w:rsid w:val="00B15DBA"/>
    <w:rsid w:val="00B1740B"/>
    <w:rsid w:val="00B1740D"/>
    <w:rsid w:val="00B175B9"/>
    <w:rsid w:val="00B175E3"/>
    <w:rsid w:val="00B1767F"/>
    <w:rsid w:val="00B20288"/>
    <w:rsid w:val="00B2139F"/>
    <w:rsid w:val="00B21FC0"/>
    <w:rsid w:val="00B21FC1"/>
    <w:rsid w:val="00B22058"/>
    <w:rsid w:val="00B22216"/>
    <w:rsid w:val="00B22589"/>
    <w:rsid w:val="00B23AB5"/>
    <w:rsid w:val="00B23B9F"/>
    <w:rsid w:val="00B23BFD"/>
    <w:rsid w:val="00B23F15"/>
    <w:rsid w:val="00B23F4A"/>
    <w:rsid w:val="00B23FD5"/>
    <w:rsid w:val="00B24011"/>
    <w:rsid w:val="00B24476"/>
    <w:rsid w:val="00B24646"/>
    <w:rsid w:val="00B246E9"/>
    <w:rsid w:val="00B2472D"/>
    <w:rsid w:val="00B249FC"/>
    <w:rsid w:val="00B24B76"/>
    <w:rsid w:val="00B24B77"/>
    <w:rsid w:val="00B24B9E"/>
    <w:rsid w:val="00B25026"/>
    <w:rsid w:val="00B257A8"/>
    <w:rsid w:val="00B25EA6"/>
    <w:rsid w:val="00B25F48"/>
    <w:rsid w:val="00B2604A"/>
    <w:rsid w:val="00B27C61"/>
    <w:rsid w:val="00B300AE"/>
    <w:rsid w:val="00B307C0"/>
    <w:rsid w:val="00B30904"/>
    <w:rsid w:val="00B30A4B"/>
    <w:rsid w:val="00B30CA1"/>
    <w:rsid w:val="00B3104B"/>
    <w:rsid w:val="00B316A0"/>
    <w:rsid w:val="00B3174E"/>
    <w:rsid w:val="00B31A76"/>
    <w:rsid w:val="00B31FA7"/>
    <w:rsid w:val="00B32B38"/>
    <w:rsid w:val="00B32E27"/>
    <w:rsid w:val="00B3348E"/>
    <w:rsid w:val="00B34A3D"/>
    <w:rsid w:val="00B34AA2"/>
    <w:rsid w:val="00B34FC7"/>
    <w:rsid w:val="00B3534A"/>
    <w:rsid w:val="00B36207"/>
    <w:rsid w:val="00B362A0"/>
    <w:rsid w:val="00B362CE"/>
    <w:rsid w:val="00B36A38"/>
    <w:rsid w:val="00B373C5"/>
    <w:rsid w:val="00B3757D"/>
    <w:rsid w:val="00B40F93"/>
    <w:rsid w:val="00B42FE1"/>
    <w:rsid w:val="00B4306C"/>
    <w:rsid w:val="00B43558"/>
    <w:rsid w:val="00B44371"/>
    <w:rsid w:val="00B45726"/>
    <w:rsid w:val="00B457E4"/>
    <w:rsid w:val="00B45999"/>
    <w:rsid w:val="00B45F3F"/>
    <w:rsid w:val="00B46A35"/>
    <w:rsid w:val="00B4735C"/>
    <w:rsid w:val="00B47D31"/>
    <w:rsid w:val="00B5057F"/>
    <w:rsid w:val="00B5097C"/>
    <w:rsid w:val="00B509B3"/>
    <w:rsid w:val="00B518B5"/>
    <w:rsid w:val="00B51E79"/>
    <w:rsid w:val="00B52232"/>
    <w:rsid w:val="00B522BB"/>
    <w:rsid w:val="00B52760"/>
    <w:rsid w:val="00B53730"/>
    <w:rsid w:val="00B54612"/>
    <w:rsid w:val="00B55001"/>
    <w:rsid w:val="00B55121"/>
    <w:rsid w:val="00B5551F"/>
    <w:rsid w:val="00B55A4A"/>
    <w:rsid w:val="00B55BEF"/>
    <w:rsid w:val="00B562FC"/>
    <w:rsid w:val="00B56748"/>
    <w:rsid w:val="00B57FCE"/>
    <w:rsid w:val="00B57FE9"/>
    <w:rsid w:val="00B60062"/>
    <w:rsid w:val="00B6015E"/>
    <w:rsid w:val="00B6090F"/>
    <w:rsid w:val="00B61043"/>
    <w:rsid w:val="00B61A37"/>
    <w:rsid w:val="00B6233F"/>
    <w:rsid w:val="00B6269E"/>
    <w:rsid w:val="00B62C18"/>
    <w:rsid w:val="00B62D87"/>
    <w:rsid w:val="00B64B46"/>
    <w:rsid w:val="00B65A46"/>
    <w:rsid w:val="00B65F89"/>
    <w:rsid w:val="00B6625C"/>
    <w:rsid w:val="00B66544"/>
    <w:rsid w:val="00B66D4A"/>
    <w:rsid w:val="00B67117"/>
    <w:rsid w:val="00B6730E"/>
    <w:rsid w:val="00B67551"/>
    <w:rsid w:val="00B67BAA"/>
    <w:rsid w:val="00B67BAB"/>
    <w:rsid w:val="00B67CA2"/>
    <w:rsid w:val="00B7035C"/>
    <w:rsid w:val="00B70372"/>
    <w:rsid w:val="00B706AB"/>
    <w:rsid w:val="00B7174B"/>
    <w:rsid w:val="00B72037"/>
    <w:rsid w:val="00B73314"/>
    <w:rsid w:val="00B7378D"/>
    <w:rsid w:val="00B746B5"/>
    <w:rsid w:val="00B74B7B"/>
    <w:rsid w:val="00B75227"/>
    <w:rsid w:val="00B75420"/>
    <w:rsid w:val="00B755B0"/>
    <w:rsid w:val="00B75714"/>
    <w:rsid w:val="00B75D90"/>
    <w:rsid w:val="00B76E75"/>
    <w:rsid w:val="00B76F07"/>
    <w:rsid w:val="00B772DF"/>
    <w:rsid w:val="00B77DBE"/>
    <w:rsid w:val="00B80027"/>
    <w:rsid w:val="00B80434"/>
    <w:rsid w:val="00B80696"/>
    <w:rsid w:val="00B8115A"/>
    <w:rsid w:val="00B81358"/>
    <w:rsid w:val="00B815AE"/>
    <w:rsid w:val="00B818F4"/>
    <w:rsid w:val="00B81BCC"/>
    <w:rsid w:val="00B82598"/>
    <w:rsid w:val="00B8315D"/>
    <w:rsid w:val="00B832B7"/>
    <w:rsid w:val="00B83976"/>
    <w:rsid w:val="00B83B7D"/>
    <w:rsid w:val="00B8447D"/>
    <w:rsid w:val="00B8451A"/>
    <w:rsid w:val="00B84A7F"/>
    <w:rsid w:val="00B84D72"/>
    <w:rsid w:val="00B84EF9"/>
    <w:rsid w:val="00B85FE6"/>
    <w:rsid w:val="00B868E4"/>
    <w:rsid w:val="00B86907"/>
    <w:rsid w:val="00B86D47"/>
    <w:rsid w:val="00B86F0F"/>
    <w:rsid w:val="00B87238"/>
    <w:rsid w:val="00B87A9B"/>
    <w:rsid w:val="00B9129E"/>
    <w:rsid w:val="00B91832"/>
    <w:rsid w:val="00B91B81"/>
    <w:rsid w:val="00B9247F"/>
    <w:rsid w:val="00B92D17"/>
    <w:rsid w:val="00B930DF"/>
    <w:rsid w:val="00B943F9"/>
    <w:rsid w:val="00B94448"/>
    <w:rsid w:val="00B94970"/>
    <w:rsid w:val="00B94FA1"/>
    <w:rsid w:val="00B959DC"/>
    <w:rsid w:val="00B9695E"/>
    <w:rsid w:val="00B976CF"/>
    <w:rsid w:val="00B97822"/>
    <w:rsid w:val="00B97BC2"/>
    <w:rsid w:val="00BA10CF"/>
    <w:rsid w:val="00BA1379"/>
    <w:rsid w:val="00BA24DC"/>
    <w:rsid w:val="00BA3744"/>
    <w:rsid w:val="00BA402C"/>
    <w:rsid w:val="00BA4169"/>
    <w:rsid w:val="00BA5005"/>
    <w:rsid w:val="00BA510D"/>
    <w:rsid w:val="00BA55C6"/>
    <w:rsid w:val="00BA5902"/>
    <w:rsid w:val="00BA5A97"/>
    <w:rsid w:val="00BA6040"/>
    <w:rsid w:val="00BA6204"/>
    <w:rsid w:val="00BA648C"/>
    <w:rsid w:val="00BA6615"/>
    <w:rsid w:val="00BA7553"/>
    <w:rsid w:val="00BA798B"/>
    <w:rsid w:val="00BB00C0"/>
    <w:rsid w:val="00BB012A"/>
    <w:rsid w:val="00BB15D2"/>
    <w:rsid w:val="00BB2052"/>
    <w:rsid w:val="00BB3699"/>
    <w:rsid w:val="00BB3955"/>
    <w:rsid w:val="00BB3EC2"/>
    <w:rsid w:val="00BB3F62"/>
    <w:rsid w:val="00BB466C"/>
    <w:rsid w:val="00BB504E"/>
    <w:rsid w:val="00BB50EA"/>
    <w:rsid w:val="00BB616C"/>
    <w:rsid w:val="00BB61A8"/>
    <w:rsid w:val="00BB633C"/>
    <w:rsid w:val="00BB6A05"/>
    <w:rsid w:val="00BB7158"/>
    <w:rsid w:val="00BB76B1"/>
    <w:rsid w:val="00BB7CF3"/>
    <w:rsid w:val="00BC0020"/>
    <w:rsid w:val="00BC02E5"/>
    <w:rsid w:val="00BC0F46"/>
    <w:rsid w:val="00BC21B8"/>
    <w:rsid w:val="00BC2568"/>
    <w:rsid w:val="00BC26AE"/>
    <w:rsid w:val="00BC2EB6"/>
    <w:rsid w:val="00BC3140"/>
    <w:rsid w:val="00BC325E"/>
    <w:rsid w:val="00BC3EBE"/>
    <w:rsid w:val="00BC4864"/>
    <w:rsid w:val="00BC4D04"/>
    <w:rsid w:val="00BC5794"/>
    <w:rsid w:val="00BC587E"/>
    <w:rsid w:val="00BC5CF2"/>
    <w:rsid w:val="00BC623B"/>
    <w:rsid w:val="00BC6B0F"/>
    <w:rsid w:val="00BC6E92"/>
    <w:rsid w:val="00BC705E"/>
    <w:rsid w:val="00BC78EB"/>
    <w:rsid w:val="00BD03F4"/>
    <w:rsid w:val="00BD0463"/>
    <w:rsid w:val="00BD0C86"/>
    <w:rsid w:val="00BD1596"/>
    <w:rsid w:val="00BD17C2"/>
    <w:rsid w:val="00BD1887"/>
    <w:rsid w:val="00BD1EE0"/>
    <w:rsid w:val="00BD32A2"/>
    <w:rsid w:val="00BD3470"/>
    <w:rsid w:val="00BD3704"/>
    <w:rsid w:val="00BD4171"/>
    <w:rsid w:val="00BD49B0"/>
    <w:rsid w:val="00BD4E66"/>
    <w:rsid w:val="00BD5418"/>
    <w:rsid w:val="00BD5A05"/>
    <w:rsid w:val="00BD64EC"/>
    <w:rsid w:val="00BD68A3"/>
    <w:rsid w:val="00BD6A90"/>
    <w:rsid w:val="00BE0BDC"/>
    <w:rsid w:val="00BE244F"/>
    <w:rsid w:val="00BE3DE1"/>
    <w:rsid w:val="00BE4AB6"/>
    <w:rsid w:val="00BE5E69"/>
    <w:rsid w:val="00BE5E8F"/>
    <w:rsid w:val="00BE68BD"/>
    <w:rsid w:val="00BE73D4"/>
    <w:rsid w:val="00BF051C"/>
    <w:rsid w:val="00BF054C"/>
    <w:rsid w:val="00BF0A4E"/>
    <w:rsid w:val="00BF0E93"/>
    <w:rsid w:val="00BF11D4"/>
    <w:rsid w:val="00BF18C9"/>
    <w:rsid w:val="00BF2391"/>
    <w:rsid w:val="00BF2509"/>
    <w:rsid w:val="00BF3A9B"/>
    <w:rsid w:val="00BF3DFE"/>
    <w:rsid w:val="00BF4442"/>
    <w:rsid w:val="00BF4455"/>
    <w:rsid w:val="00BF52C9"/>
    <w:rsid w:val="00BF696E"/>
    <w:rsid w:val="00BF6DCA"/>
    <w:rsid w:val="00BF73D4"/>
    <w:rsid w:val="00BF7A9B"/>
    <w:rsid w:val="00BF7B13"/>
    <w:rsid w:val="00C00043"/>
    <w:rsid w:val="00C01BFE"/>
    <w:rsid w:val="00C02492"/>
    <w:rsid w:val="00C02E3F"/>
    <w:rsid w:val="00C03BC1"/>
    <w:rsid w:val="00C03C34"/>
    <w:rsid w:val="00C04439"/>
    <w:rsid w:val="00C04713"/>
    <w:rsid w:val="00C05DA1"/>
    <w:rsid w:val="00C060BC"/>
    <w:rsid w:val="00C06C3A"/>
    <w:rsid w:val="00C06FF4"/>
    <w:rsid w:val="00C07FA1"/>
    <w:rsid w:val="00C10283"/>
    <w:rsid w:val="00C10E2E"/>
    <w:rsid w:val="00C10EEB"/>
    <w:rsid w:val="00C11080"/>
    <w:rsid w:val="00C115A9"/>
    <w:rsid w:val="00C1166F"/>
    <w:rsid w:val="00C11DAF"/>
    <w:rsid w:val="00C12158"/>
    <w:rsid w:val="00C1299D"/>
    <w:rsid w:val="00C13A32"/>
    <w:rsid w:val="00C13C76"/>
    <w:rsid w:val="00C13E9F"/>
    <w:rsid w:val="00C144C4"/>
    <w:rsid w:val="00C1525E"/>
    <w:rsid w:val="00C15396"/>
    <w:rsid w:val="00C15C94"/>
    <w:rsid w:val="00C15D21"/>
    <w:rsid w:val="00C179F8"/>
    <w:rsid w:val="00C17CA5"/>
    <w:rsid w:val="00C17FD0"/>
    <w:rsid w:val="00C2020A"/>
    <w:rsid w:val="00C2119C"/>
    <w:rsid w:val="00C21707"/>
    <w:rsid w:val="00C228EC"/>
    <w:rsid w:val="00C2349F"/>
    <w:rsid w:val="00C2551E"/>
    <w:rsid w:val="00C25A8F"/>
    <w:rsid w:val="00C26020"/>
    <w:rsid w:val="00C265D5"/>
    <w:rsid w:val="00C266AF"/>
    <w:rsid w:val="00C26975"/>
    <w:rsid w:val="00C272FA"/>
    <w:rsid w:val="00C3012D"/>
    <w:rsid w:val="00C30B0B"/>
    <w:rsid w:val="00C30EF0"/>
    <w:rsid w:val="00C315D6"/>
    <w:rsid w:val="00C32220"/>
    <w:rsid w:val="00C32C3B"/>
    <w:rsid w:val="00C330D4"/>
    <w:rsid w:val="00C34BEA"/>
    <w:rsid w:val="00C356D7"/>
    <w:rsid w:val="00C3599D"/>
    <w:rsid w:val="00C3682A"/>
    <w:rsid w:val="00C36AE6"/>
    <w:rsid w:val="00C3705F"/>
    <w:rsid w:val="00C371DA"/>
    <w:rsid w:val="00C37497"/>
    <w:rsid w:val="00C3757F"/>
    <w:rsid w:val="00C37B16"/>
    <w:rsid w:val="00C40698"/>
    <w:rsid w:val="00C409C0"/>
    <w:rsid w:val="00C40E34"/>
    <w:rsid w:val="00C419F0"/>
    <w:rsid w:val="00C41BAE"/>
    <w:rsid w:val="00C41FEC"/>
    <w:rsid w:val="00C44C1C"/>
    <w:rsid w:val="00C46A15"/>
    <w:rsid w:val="00C46AFE"/>
    <w:rsid w:val="00C50E6C"/>
    <w:rsid w:val="00C5115E"/>
    <w:rsid w:val="00C517CF"/>
    <w:rsid w:val="00C53390"/>
    <w:rsid w:val="00C537D6"/>
    <w:rsid w:val="00C54CE7"/>
    <w:rsid w:val="00C55A46"/>
    <w:rsid w:val="00C56014"/>
    <w:rsid w:val="00C57229"/>
    <w:rsid w:val="00C575A3"/>
    <w:rsid w:val="00C57C8E"/>
    <w:rsid w:val="00C60971"/>
    <w:rsid w:val="00C60CD0"/>
    <w:rsid w:val="00C612A6"/>
    <w:rsid w:val="00C6253D"/>
    <w:rsid w:val="00C63141"/>
    <w:rsid w:val="00C63258"/>
    <w:rsid w:val="00C6331B"/>
    <w:rsid w:val="00C640E9"/>
    <w:rsid w:val="00C64D07"/>
    <w:rsid w:val="00C65918"/>
    <w:rsid w:val="00C65B83"/>
    <w:rsid w:val="00C65C7D"/>
    <w:rsid w:val="00C66605"/>
    <w:rsid w:val="00C666C5"/>
    <w:rsid w:val="00C66DA7"/>
    <w:rsid w:val="00C67DE8"/>
    <w:rsid w:val="00C715E8"/>
    <w:rsid w:val="00C71638"/>
    <w:rsid w:val="00C723C2"/>
    <w:rsid w:val="00C72549"/>
    <w:rsid w:val="00C72DF3"/>
    <w:rsid w:val="00C738CE"/>
    <w:rsid w:val="00C73F32"/>
    <w:rsid w:val="00C74D55"/>
    <w:rsid w:val="00C7710C"/>
    <w:rsid w:val="00C7747F"/>
    <w:rsid w:val="00C77510"/>
    <w:rsid w:val="00C775AB"/>
    <w:rsid w:val="00C8098F"/>
    <w:rsid w:val="00C80D04"/>
    <w:rsid w:val="00C80FC6"/>
    <w:rsid w:val="00C82AB6"/>
    <w:rsid w:val="00C82D4E"/>
    <w:rsid w:val="00C82E88"/>
    <w:rsid w:val="00C839A4"/>
    <w:rsid w:val="00C83BE0"/>
    <w:rsid w:val="00C83CD1"/>
    <w:rsid w:val="00C856FF"/>
    <w:rsid w:val="00C85761"/>
    <w:rsid w:val="00C86781"/>
    <w:rsid w:val="00C873A5"/>
    <w:rsid w:val="00C875BF"/>
    <w:rsid w:val="00C876D6"/>
    <w:rsid w:val="00C8783E"/>
    <w:rsid w:val="00C87927"/>
    <w:rsid w:val="00C8792C"/>
    <w:rsid w:val="00C90029"/>
    <w:rsid w:val="00C9040B"/>
    <w:rsid w:val="00C91C8A"/>
    <w:rsid w:val="00C92A37"/>
    <w:rsid w:val="00C94E48"/>
    <w:rsid w:val="00C95304"/>
    <w:rsid w:val="00C96B48"/>
    <w:rsid w:val="00C96EE8"/>
    <w:rsid w:val="00CA00CF"/>
    <w:rsid w:val="00CA1ADD"/>
    <w:rsid w:val="00CA1BF7"/>
    <w:rsid w:val="00CA2B2F"/>
    <w:rsid w:val="00CA4064"/>
    <w:rsid w:val="00CA40A8"/>
    <w:rsid w:val="00CA4143"/>
    <w:rsid w:val="00CA4599"/>
    <w:rsid w:val="00CA4C38"/>
    <w:rsid w:val="00CA5007"/>
    <w:rsid w:val="00CA53F4"/>
    <w:rsid w:val="00CA5E6E"/>
    <w:rsid w:val="00CA6679"/>
    <w:rsid w:val="00CA6B5B"/>
    <w:rsid w:val="00CA7104"/>
    <w:rsid w:val="00CA76A3"/>
    <w:rsid w:val="00CA79E3"/>
    <w:rsid w:val="00CA7AD1"/>
    <w:rsid w:val="00CB0349"/>
    <w:rsid w:val="00CB2FAA"/>
    <w:rsid w:val="00CB3A11"/>
    <w:rsid w:val="00CB3BEA"/>
    <w:rsid w:val="00CB3F3C"/>
    <w:rsid w:val="00CB3F52"/>
    <w:rsid w:val="00CB4234"/>
    <w:rsid w:val="00CB433A"/>
    <w:rsid w:val="00CB4E60"/>
    <w:rsid w:val="00CB5ABB"/>
    <w:rsid w:val="00CB6298"/>
    <w:rsid w:val="00CB6449"/>
    <w:rsid w:val="00CB681C"/>
    <w:rsid w:val="00CB700E"/>
    <w:rsid w:val="00CB716C"/>
    <w:rsid w:val="00CB735F"/>
    <w:rsid w:val="00CB7EEC"/>
    <w:rsid w:val="00CC058A"/>
    <w:rsid w:val="00CC2AF8"/>
    <w:rsid w:val="00CC45DC"/>
    <w:rsid w:val="00CC4E14"/>
    <w:rsid w:val="00CC5835"/>
    <w:rsid w:val="00CC596A"/>
    <w:rsid w:val="00CC5E43"/>
    <w:rsid w:val="00CC787A"/>
    <w:rsid w:val="00CD00D2"/>
    <w:rsid w:val="00CD0F0F"/>
    <w:rsid w:val="00CD1B6B"/>
    <w:rsid w:val="00CD425C"/>
    <w:rsid w:val="00CD48B5"/>
    <w:rsid w:val="00CD4984"/>
    <w:rsid w:val="00CD4E0D"/>
    <w:rsid w:val="00CD60DC"/>
    <w:rsid w:val="00CD6E11"/>
    <w:rsid w:val="00CD7B13"/>
    <w:rsid w:val="00CE1754"/>
    <w:rsid w:val="00CE1F2A"/>
    <w:rsid w:val="00CE2C6E"/>
    <w:rsid w:val="00CE39CD"/>
    <w:rsid w:val="00CE39ED"/>
    <w:rsid w:val="00CE3F9E"/>
    <w:rsid w:val="00CE5346"/>
    <w:rsid w:val="00CE61DD"/>
    <w:rsid w:val="00CE77C9"/>
    <w:rsid w:val="00CE7CDB"/>
    <w:rsid w:val="00CF1CD5"/>
    <w:rsid w:val="00CF1D8D"/>
    <w:rsid w:val="00CF25AE"/>
    <w:rsid w:val="00CF2848"/>
    <w:rsid w:val="00CF39E4"/>
    <w:rsid w:val="00CF4E96"/>
    <w:rsid w:val="00CF558B"/>
    <w:rsid w:val="00CF6F4F"/>
    <w:rsid w:val="00CF6FD8"/>
    <w:rsid w:val="00CF7096"/>
    <w:rsid w:val="00CF738D"/>
    <w:rsid w:val="00CF77D0"/>
    <w:rsid w:val="00CF7A2F"/>
    <w:rsid w:val="00D000C9"/>
    <w:rsid w:val="00D01EC4"/>
    <w:rsid w:val="00D0213E"/>
    <w:rsid w:val="00D023D8"/>
    <w:rsid w:val="00D03199"/>
    <w:rsid w:val="00D0429B"/>
    <w:rsid w:val="00D043AF"/>
    <w:rsid w:val="00D0561E"/>
    <w:rsid w:val="00D05C48"/>
    <w:rsid w:val="00D063F6"/>
    <w:rsid w:val="00D074AD"/>
    <w:rsid w:val="00D07773"/>
    <w:rsid w:val="00D07BB8"/>
    <w:rsid w:val="00D07DD7"/>
    <w:rsid w:val="00D1014B"/>
    <w:rsid w:val="00D1041B"/>
    <w:rsid w:val="00D12657"/>
    <w:rsid w:val="00D12EE2"/>
    <w:rsid w:val="00D13E9C"/>
    <w:rsid w:val="00D15AC6"/>
    <w:rsid w:val="00D15CAC"/>
    <w:rsid w:val="00D17057"/>
    <w:rsid w:val="00D17A07"/>
    <w:rsid w:val="00D203D5"/>
    <w:rsid w:val="00D208A9"/>
    <w:rsid w:val="00D20A1C"/>
    <w:rsid w:val="00D20AE5"/>
    <w:rsid w:val="00D22107"/>
    <w:rsid w:val="00D22323"/>
    <w:rsid w:val="00D22407"/>
    <w:rsid w:val="00D2346F"/>
    <w:rsid w:val="00D242AF"/>
    <w:rsid w:val="00D24560"/>
    <w:rsid w:val="00D248FA"/>
    <w:rsid w:val="00D24FAC"/>
    <w:rsid w:val="00D2558D"/>
    <w:rsid w:val="00D26353"/>
    <w:rsid w:val="00D2786C"/>
    <w:rsid w:val="00D27A16"/>
    <w:rsid w:val="00D27C1C"/>
    <w:rsid w:val="00D27F27"/>
    <w:rsid w:val="00D27FAC"/>
    <w:rsid w:val="00D30C83"/>
    <w:rsid w:val="00D3156B"/>
    <w:rsid w:val="00D31DC1"/>
    <w:rsid w:val="00D337AB"/>
    <w:rsid w:val="00D34002"/>
    <w:rsid w:val="00D344E3"/>
    <w:rsid w:val="00D34A2D"/>
    <w:rsid w:val="00D34F61"/>
    <w:rsid w:val="00D34FA3"/>
    <w:rsid w:val="00D3504E"/>
    <w:rsid w:val="00D35550"/>
    <w:rsid w:val="00D3599B"/>
    <w:rsid w:val="00D37961"/>
    <w:rsid w:val="00D37C22"/>
    <w:rsid w:val="00D40BFD"/>
    <w:rsid w:val="00D411FB"/>
    <w:rsid w:val="00D4172F"/>
    <w:rsid w:val="00D425DD"/>
    <w:rsid w:val="00D42B48"/>
    <w:rsid w:val="00D42DF0"/>
    <w:rsid w:val="00D42E40"/>
    <w:rsid w:val="00D431D4"/>
    <w:rsid w:val="00D4372F"/>
    <w:rsid w:val="00D4373A"/>
    <w:rsid w:val="00D4397C"/>
    <w:rsid w:val="00D44C47"/>
    <w:rsid w:val="00D45034"/>
    <w:rsid w:val="00D453F3"/>
    <w:rsid w:val="00D4580E"/>
    <w:rsid w:val="00D459B1"/>
    <w:rsid w:val="00D45A4F"/>
    <w:rsid w:val="00D46240"/>
    <w:rsid w:val="00D501F9"/>
    <w:rsid w:val="00D5125C"/>
    <w:rsid w:val="00D51804"/>
    <w:rsid w:val="00D51C50"/>
    <w:rsid w:val="00D52C27"/>
    <w:rsid w:val="00D52F0D"/>
    <w:rsid w:val="00D531CE"/>
    <w:rsid w:val="00D537AD"/>
    <w:rsid w:val="00D542C4"/>
    <w:rsid w:val="00D5517E"/>
    <w:rsid w:val="00D55BBF"/>
    <w:rsid w:val="00D56019"/>
    <w:rsid w:val="00D568A3"/>
    <w:rsid w:val="00D56A63"/>
    <w:rsid w:val="00D57927"/>
    <w:rsid w:val="00D60195"/>
    <w:rsid w:val="00D60492"/>
    <w:rsid w:val="00D60ACB"/>
    <w:rsid w:val="00D6168F"/>
    <w:rsid w:val="00D61CEF"/>
    <w:rsid w:val="00D6302B"/>
    <w:rsid w:val="00D63312"/>
    <w:rsid w:val="00D63DE7"/>
    <w:rsid w:val="00D64C02"/>
    <w:rsid w:val="00D64C15"/>
    <w:rsid w:val="00D65700"/>
    <w:rsid w:val="00D663AA"/>
    <w:rsid w:val="00D665E1"/>
    <w:rsid w:val="00D70B34"/>
    <w:rsid w:val="00D70D17"/>
    <w:rsid w:val="00D71952"/>
    <w:rsid w:val="00D71A34"/>
    <w:rsid w:val="00D721D6"/>
    <w:rsid w:val="00D72D56"/>
    <w:rsid w:val="00D73996"/>
    <w:rsid w:val="00D744FC"/>
    <w:rsid w:val="00D74637"/>
    <w:rsid w:val="00D75078"/>
    <w:rsid w:val="00D7516F"/>
    <w:rsid w:val="00D75879"/>
    <w:rsid w:val="00D7599F"/>
    <w:rsid w:val="00D75F7F"/>
    <w:rsid w:val="00D769FF"/>
    <w:rsid w:val="00D77250"/>
    <w:rsid w:val="00D77D22"/>
    <w:rsid w:val="00D8051E"/>
    <w:rsid w:val="00D8052C"/>
    <w:rsid w:val="00D81EC6"/>
    <w:rsid w:val="00D822EE"/>
    <w:rsid w:val="00D83C2C"/>
    <w:rsid w:val="00D84850"/>
    <w:rsid w:val="00D85B27"/>
    <w:rsid w:val="00D861B6"/>
    <w:rsid w:val="00D87648"/>
    <w:rsid w:val="00D8798A"/>
    <w:rsid w:val="00D90BFA"/>
    <w:rsid w:val="00D910EE"/>
    <w:rsid w:val="00D93723"/>
    <w:rsid w:val="00D942EC"/>
    <w:rsid w:val="00D943EA"/>
    <w:rsid w:val="00D9590C"/>
    <w:rsid w:val="00D95926"/>
    <w:rsid w:val="00D95FF9"/>
    <w:rsid w:val="00D962B3"/>
    <w:rsid w:val="00D9769A"/>
    <w:rsid w:val="00D97CAD"/>
    <w:rsid w:val="00DA32D3"/>
    <w:rsid w:val="00DA36EE"/>
    <w:rsid w:val="00DA3B7C"/>
    <w:rsid w:val="00DA3C59"/>
    <w:rsid w:val="00DA4DFD"/>
    <w:rsid w:val="00DA4F10"/>
    <w:rsid w:val="00DA540C"/>
    <w:rsid w:val="00DA58D5"/>
    <w:rsid w:val="00DA5963"/>
    <w:rsid w:val="00DA6336"/>
    <w:rsid w:val="00DA6340"/>
    <w:rsid w:val="00DA6B01"/>
    <w:rsid w:val="00DA749F"/>
    <w:rsid w:val="00DB02A5"/>
    <w:rsid w:val="00DB0953"/>
    <w:rsid w:val="00DB142C"/>
    <w:rsid w:val="00DB14D4"/>
    <w:rsid w:val="00DB219B"/>
    <w:rsid w:val="00DB3624"/>
    <w:rsid w:val="00DB47FF"/>
    <w:rsid w:val="00DB4929"/>
    <w:rsid w:val="00DB4B2A"/>
    <w:rsid w:val="00DB5369"/>
    <w:rsid w:val="00DB5BB0"/>
    <w:rsid w:val="00DB5E0C"/>
    <w:rsid w:val="00DB6115"/>
    <w:rsid w:val="00DB6A91"/>
    <w:rsid w:val="00DB7992"/>
    <w:rsid w:val="00DB79E9"/>
    <w:rsid w:val="00DC01B3"/>
    <w:rsid w:val="00DC08BD"/>
    <w:rsid w:val="00DC08D2"/>
    <w:rsid w:val="00DC127F"/>
    <w:rsid w:val="00DC15C7"/>
    <w:rsid w:val="00DC17C9"/>
    <w:rsid w:val="00DC1CD7"/>
    <w:rsid w:val="00DC1E48"/>
    <w:rsid w:val="00DC27CA"/>
    <w:rsid w:val="00DC2892"/>
    <w:rsid w:val="00DC3BF4"/>
    <w:rsid w:val="00DC3C1C"/>
    <w:rsid w:val="00DC3FB5"/>
    <w:rsid w:val="00DC4FF0"/>
    <w:rsid w:val="00DC5172"/>
    <w:rsid w:val="00DD077C"/>
    <w:rsid w:val="00DD1E9B"/>
    <w:rsid w:val="00DD1FF6"/>
    <w:rsid w:val="00DD2014"/>
    <w:rsid w:val="00DD2844"/>
    <w:rsid w:val="00DD296A"/>
    <w:rsid w:val="00DD2BDF"/>
    <w:rsid w:val="00DD2DAC"/>
    <w:rsid w:val="00DD2F3F"/>
    <w:rsid w:val="00DD30F3"/>
    <w:rsid w:val="00DD3321"/>
    <w:rsid w:val="00DD33B9"/>
    <w:rsid w:val="00DD42CE"/>
    <w:rsid w:val="00DD6A7B"/>
    <w:rsid w:val="00DD6AED"/>
    <w:rsid w:val="00DD7676"/>
    <w:rsid w:val="00DE0152"/>
    <w:rsid w:val="00DE051A"/>
    <w:rsid w:val="00DE156A"/>
    <w:rsid w:val="00DE1F2A"/>
    <w:rsid w:val="00DE260E"/>
    <w:rsid w:val="00DE27F9"/>
    <w:rsid w:val="00DE28E3"/>
    <w:rsid w:val="00DE2E43"/>
    <w:rsid w:val="00DE4404"/>
    <w:rsid w:val="00DE49B2"/>
    <w:rsid w:val="00DE4EA3"/>
    <w:rsid w:val="00DE575B"/>
    <w:rsid w:val="00DE5ED1"/>
    <w:rsid w:val="00DE65A4"/>
    <w:rsid w:val="00DE7EED"/>
    <w:rsid w:val="00DF0072"/>
    <w:rsid w:val="00DF104D"/>
    <w:rsid w:val="00DF24ED"/>
    <w:rsid w:val="00DF283F"/>
    <w:rsid w:val="00DF2AAD"/>
    <w:rsid w:val="00DF33A7"/>
    <w:rsid w:val="00DF3E32"/>
    <w:rsid w:val="00DF40F9"/>
    <w:rsid w:val="00DF4454"/>
    <w:rsid w:val="00DF5615"/>
    <w:rsid w:val="00DF56F7"/>
    <w:rsid w:val="00DF5D60"/>
    <w:rsid w:val="00DF5EC4"/>
    <w:rsid w:val="00DF69DD"/>
    <w:rsid w:val="00DF6C42"/>
    <w:rsid w:val="00DF7523"/>
    <w:rsid w:val="00DF7BAC"/>
    <w:rsid w:val="00DF7C4B"/>
    <w:rsid w:val="00E00847"/>
    <w:rsid w:val="00E00F00"/>
    <w:rsid w:val="00E0141C"/>
    <w:rsid w:val="00E027F5"/>
    <w:rsid w:val="00E02D50"/>
    <w:rsid w:val="00E0349E"/>
    <w:rsid w:val="00E034A5"/>
    <w:rsid w:val="00E03D2E"/>
    <w:rsid w:val="00E04886"/>
    <w:rsid w:val="00E048E5"/>
    <w:rsid w:val="00E04CE5"/>
    <w:rsid w:val="00E04DFD"/>
    <w:rsid w:val="00E04F51"/>
    <w:rsid w:val="00E04F86"/>
    <w:rsid w:val="00E05910"/>
    <w:rsid w:val="00E06704"/>
    <w:rsid w:val="00E06B12"/>
    <w:rsid w:val="00E07026"/>
    <w:rsid w:val="00E07B51"/>
    <w:rsid w:val="00E07E62"/>
    <w:rsid w:val="00E10002"/>
    <w:rsid w:val="00E100D5"/>
    <w:rsid w:val="00E10D06"/>
    <w:rsid w:val="00E10E1B"/>
    <w:rsid w:val="00E1175F"/>
    <w:rsid w:val="00E11C79"/>
    <w:rsid w:val="00E120AD"/>
    <w:rsid w:val="00E126DE"/>
    <w:rsid w:val="00E129C8"/>
    <w:rsid w:val="00E13278"/>
    <w:rsid w:val="00E133AA"/>
    <w:rsid w:val="00E13E8E"/>
    <w:rsid w:val="00E1404D"/>
    <w:rsid w:val="00E1421C"/>
    <w:rsid w:val="00E152CE"/>
    <w:rsid w:val="00E15375"/>
    <w:rsid w:val="00E15A96"/>
    <w:rsid w:val="00E1641F"/>
    <w:rsid w:val="00E164FD"/>
    <w:rsid w:val="00E16BD8"/>
    <w:rsid w:val="00E20F3F"/>
    <w:rsid w:val="00E214DE"/>
    <w:rsid w:val="00E21504"/>
    <w:rsid w:val="00E22198"/>
    <w:rsid w:val="00E22240"/>
    <w:rsid w:val="00E22743"/>
    <w:rsid w:val="00E2292A"/>
    <w:rsid w:val="00E23596"/>
    <w:rsid w:val="00E23D00"/>
    <w:rsid w:val="00E247D1"/>
    <w:rsid w:val="00E25939"/>
    <w:rsid w:val="00E25B33"/>
    <w:rsid w:val="00E25F56"/>
    <w:rsid w:val="00E26DFC"/>
    <w:rsid w:val="00E26FE1"/>
    <w:rsid w:val="00E276E1"/>
    <w:rsid w:val="00E2789E"/>
    <w:rsid w:val="00E278C5"/>
    <w:rsid w:val="00E27B51"/>
    <w:rsid w:val="00E32289"/>
    <w:rsid w:val="00E324E4"/>
    <w:rsid w:val="00E33530"/>
    <w:rsid w:val="00E3453F"/>
    <w:rsid w:val="00E349AC"/>
    <w:rsid w:val="00E359A7"/>
    <w:rsid w:val="00E36072"/>
    <w:rsid w:val="00E3657C"/>
    <w:rsid w:val="00E36816"/>
    <w:rsid w:val="00E36AA2"/>
    <w:rsid w:val="00E37199"/>
    <w:rsid w:val="00E371F6"/>
    <w:rsid w:val="00E3797C"/>
    <w:rsid w:val="00E408C2"/>
    <w:rsid w:val="00E40E36"/>
    <w:rsid w:val="00E40F54"/>
    <w:rsid w:val="00E411D8"/>
    <w:rsid w:val="00E4166A"/>
    <w:rsid w:val="00E41859"/>
    <w:rsid w:val="00E41A26"/>
    <w:rsid w:val="00E41B14"/>
    <w:rsid w:val="00E41D62"/>
    <w:rsid w:val="00E4350A"/>
    <w:rsid w:val="00E43A11"/>
    <w:rsid w:val="00E43B6C"/>
    <w:rsid w:val="00E4546D"/>
    <w:rsid w:val="00E45559"/>
    <w:rsid w:val="00E466B3"/>
    <w:rsid w:val="00E4780C"/>
    <w:rsid w:val="00E5061E"/>
    <w:rsid w:val="00E50F99"/>
    <w:rsid w:val="00E5104E"/>
    <w:rsid w:val="00E51325"/>
    <w:rsid w:val="00E52100"/>
    <w:rsid w:val="00E52471"/>
    <w:rsid w:val="00E5264C"/>
    <w:rsid w:val="00E52ADA"/>
    <w:rsid w:val="00E53255"/>
    <w:rsid w:val="00E53704"/>
    <w:rsid w:val="00E537B5"/>
    <w:rsid w:val="00E53888"/>
    <w:rsid w:val="00E5395A"/>
    <w:rsid w:val="00E53D33"/>
    <w:rsid w:val="00E54078"/>
    <w:rsid w:val="00E5457C"/>
    <w:rsid w:val="00E54F7C"/>
    <w:rsid w:val="00E55A0D"/>
    <w:rsid w:val="00E55C22"/>
    <w:rsid w:val="00E560D4"/>
    <w:rsid w:val="00E57018"/>
    <w:rsid w:val="00E576D9"/>
    <w:rsid w:val="00E5784A"/>
    <w:rsid w:val="00E57E18"/>
    <w:rsid w:val="00E60393"/>
    <w:rsid w:val="00E608FC"/>
    <w:rsid w:val="00E60C18"/>
    <w:rsid w:val="00E63537"/>
    <w:rsid w:val="00E63928"/>
    <w:rsid w:val="00E63CB6"/>
    <w:rsid w:val="00E6428D"/>
    <w:rsid w:val="00E64342"/>
    <w:rsid w:val="00E64C22"/>
    <w:rsid w:val="00E64C89"/>
    <w:rsid w:val="00E64F6E"/>
    <w:rsid w:val="00E65455"/>
    <w:rsid w:val="00E65809"/>
    <w:rsid w:val="00E65EBF"/>
    <w:rsid w:val="00E66A41"/>
    <w:rsid w:val="00E66D17"/>
    <w:rsid w:val="00E704C9"/>
    <w:rsid w:val="00E70957"/>
    <w:rsid w:val="00E70C9B"/>
    <w:rsid w:val="00E71EEB"/>
    <w:rsid w:val="00E729B6"/>
    <w:rsid w:val="00E72A04"/>
    <w:rsid w:val="00E73226"/>
    <w:rsid w:val="00E73DBC"/>
    <w:rsid w:val="00E742C1"/>
    <w:rsid w:val="00E74586"/>
    <w:rsid w:val="00E74CD9"/>
    <w:rsid w:val="00E74E1E"/>
    <w:rsid w:val="00E74E61"/>
    <w:rsid w:val="00E74EDF"/>
    <w:rsid w:val="00E76CBF"/>
    <w:rsid w:val="00E77475"/>
    <w:rsid w:val="00E77D6D"/>
    <w:rsid w:val="00E8039F"/>
    <w:rsid w:val="00E80A95"/>
    <w:rsid w:val="00E80B82"/>
    <w:rsid w:val="00E80D47"/>
    <w:rsid w:val="00E81D80"/>
    <w:rsid w:val="00E820F9"/>
    <w:rsid w:val="00E8239F"/>
    <w:rsid w:val="00E83A18"/>
    <w:rsid w:val="00E83F82"/>
    <w:rsid w:val="00E84581"/>
    <w:rsid w:val="00E851CE"/>
    <w:rsid w:val="00E85492"/>
    <w:rsid w:val="00E85C34"/>
    <w:rsid w:val="00E85F20"/>
    <w:rsid w:val="00E85F86"/>
    <w:rsid w:val="00E87267"/>
    <w:rsid w:val="00E87843"/>
    <w:rsid w:val="00E902A0"/>
    <w:rsid w:val="00E91C32"/>
    <w:rsid w:val="00E91D72"/>
    <w:rsid w:val="00E92029"/>
    <w:rsid w:val="00E92294"/>
    <w:rsid w:val="00E923D0"/>
    <w:rsid w:val="00E924A6"/>
    <w:rsid w:val="00E92F3B"/>
    <w:rsid w:val="00E944BC"/>
    <w:rsid w:val="00E9482F"/>
    <w:rsid w:val="00E94C82"/>
    <w:rsid w:val="00E95BA3"/>
    <w:rsid w:val="00E95E10"/>
    <w:rsid w:val="00E95EF7"/>
    <w:rsid w:val="00E965E7"/>
    <w:rsid w:val="00E96652"/>
    <w:rsid w:val="00E96A6C"/>
    <w:rsid w:val="00E96E83"/>
    <w:rsid w:val="00EA05F2"/>
    <w:rsid w:val="00EA07B0"/>
    <w:rsid w:val="00EA0C0D"/>
    <w:rsid w:val="00EA0FC0"/>
    <w:rsid w:val="00EA126E"/>
    <w:rsid w:val="00EA12DD"/>
    <w:rsid w:val="00EA3350"/>
    <w:rsid w:val="00EA3976"/>
    <w:rsid w:val="00EA3FFC"/>
    <w:rsid w:val="00EA5F62"/>
    <w:rsid w:val="00EA6777"/>
    <w:rsid w:val="00EA70C8"/>
    <w:rsid w:val="00EA732E"/>
    <w:rsid w:val="00EB0FA2"/>
    <w:rsid w:val="00EB1825"/>
    <w:rsid w:val="00EB1CF9"/>
    <w:rsid w:val="00EB2AD7"/>
    <w:rsid w:val="00EB2C00"/>
    <w:rsid w:val="00EB2DC4"/>
    <w:rsid w:val="00EB43DB"/>
    <w:rsid w:val="00EB4A6E"/>
    <w:rsid w:val="00EB57B6"/>
    <w:rsid w:val="00EB68FF"/>
    <w:rsid w:val="00EB6B8C"/>
    <w:rsid w:val="00EB6CDC"/>
    <w:rsid w:val="00EB7021"/>
    <w:rsid w:val="00EB7741"/>
    <w:rsid w:val="00EB7762"/>
    <w:rsid w:val="00EB7A50"/>
    <w:rsid w:val="00EB7D3A"/>
    <w:rsid w:val="00EC03CF"/>
    <w:rsid w:val="00EC0FB3"/>
    <w:rsid w:val="00EC12B0"/>
    <w:rsid w:val="00EC1964"/>
    <w:rsid w:val="00EC296B"/>
    <w:rsid w:val="00EC437A"/>
    <w:rsid w:val="00EC48B2"/>
    <w:rsid w:val="00EC526A"/>
    <w:rsid w:val="00EC5AC4"/>
    <w:rsid w:val="00EC7584"/>
    <w:rsid w:val="00EC7859"/>
    <w:rsid w:val="00ED17EA"/>
    <w:rsid w:val="00ED1891"/>
    <w:rsid w:val="00ED1AFC"/>
    <w:rsid w:val="00ED1C36"/>
    <w:rsid w:val="00ED22B4"/>
    <w:rsid w:val="00ED2669"/>
    <w:rsid w:val="00ED2AE1"/>
    <w:rsid w:val="00ED36AB"/>
    <w:rsid w:val="00ED4772"/>
    <w:rsid w:val="00ED511C"/>
    <w:rsid w:val="00ED763D"/>
    <w:rsid w:val="00ED7D30"/>
    <w:rsid w:val="00EE0072"/>
    <w:rsid w:val="00EE0848"/>
    <w:rsid w:val="00EE0FAA"/>
    <w:rsid w:val="00EE1B03"/>
    <w:rsid w:val="00EE1C2A"/>
    <w:rsid w:val="00EE206C"/>
    <w:rsid w:val="00EE2440"/>
    <w:rsid w:val="00EE244A"/>
    <w:rsid w:val="00EE2CE9"/>
    <w:rsid w:val="00EE3A63"/>
    <w:rsid w:val="00EE4229"/>
    <w:rsid w:val="00EE5194"/>
    <w:rsid w:val="00EE5B24"/>
    <w:rsid w:val="00EE68C9"/>
    <w:rsid w:val="00EE6CB9"/>
    <w:rsid w:val="00EE7F0A"/>
    <w:rsid w:val="00EF0365"/>
    <w:rsid w:val="00EF0DB8"/>
    <w:rsid w:val="00EF1D06"/>
    <w:rsid w:val="00EF207E"/>
    <w:rsid w:val="00EF20FC"/>
    <w:rsid w:val="00EF2343"/>
    <w:rsid w:val="00EF25F8"/>
    <w:rsid w:val="00EF2926"/>
    <w:rsid w:val="00EF3313"/>
    <w:rsid w:val="00EF3437"/>
    <w:rsid w:val="00EF4149"/>
    <w:rsid w:val="00EF48DA"/>
    <w:rsid w:val="00EF49AF"/>
    <w:rsid w:val="00EF4AF6"/>
    <w:rsid w:val="00EF5B82"/>
    <w:rsid w:val="00EF5E77"/>
    <w:rsid w:val="00EF5E88"/>
    <w:rsid w:val="00EF6889"/>
    <w:rsid w:val="00EF7292"/>
    <w:rsid w:val="00F00306"/>
    <w:rsid w:val="00F006CC"/>
    <w:rsid w:val="00F007B0"/>
    <w:rsid w:val="00F00D29"/>
    <w:rsid w:val="00F00DFD"/>
    <w:rsid w:val="00F021F1"/>
    <w:rsid w:val="00F02C7E"/>
    <w:rsid w:val="00F02CA2"/>
    <w:rsid w:val="00F02E1F"/>
    <w:rsid w:val="00F03056"/>
    <w:rsid w:val="00F041E2"/>
    <w:rsid w:val="00F06623"/>
    <w:rsid w:val="00F076DD"/>
    <w:rsid w:val="00F07717"/>
    <w:rsid w:val="00F07CD2"/>
    <w:rsid w:val="00F07D54"/>
    <w:rsid w:val="00F07E88"/>
    <w:rsid w:val="00F07EA0"/>
    <w:rsid w:val="00F07F31"/>
    <w:rsid w:val="00F1021A"/>
    <w:rsid w:val="00F112FA"/>
    <w:rsid w:val="00F117B6"/>
    <w:rsid w:val="00F11B23"/>
    <w:rsid w:val="00F1246F"/>
    <w:rsid w:val="00F1387E"/>
    <w:rsid w:val="00F13FEA"/>
    <w:rsid w:val="00F140A7"/>
    <w:rsid w:val="00F1461F"/>
    <w:rsid w:val="00F14FEB"/>
    <w:rsid w:val="00F15C3F"/>
    <w:rsid w:val="00F16089"/>
    <w:rsid w:val="00F16868"/>
    <w:rsid w:val="00F16A65"/>
    <w:rsid w:val="00F16EFD"/>
    <w:rsid w:val="00F17A53"/>
    <w:rsid w:val="00F21CCF"/>
    <w:rsid w:val="00F22070"/>
    <w:rsid w:val="00F22303"/>
    <w:rsid w:val="00F22568"/>
    <w:rsid w:val="00F22C67"/>
    <w:rsid w:val="00F23BFD"/>
    <w:rsid w:val="00F23F02"/>
    <w:rsid w:val="00F24A52"/>
    <w:rsid w:val="00F25256"/>
    <w:rsid w:val="00F2655D"/>
    <w:rsid w:val="00F268FF"/>
    <w:rsid w:val="00F2720F"/>
    <w:rsid w:val="00F27A7A"/>
    <w:rsid w:val="00F27C38"/>
    <w:rsid w:val="00F303D2"/>
    <w:rsid w:val="00F3041B"/>
    <w:rsid w:val="00F30DC3"/>
    <w:rsid w:val="00F311D1"/>
    <w:rsid w:val="00F31945"/>
    <w:rsid w:val="00F31F6C"/>
    <w:rsid w:val="00F337A6"/>
    <w:rsid w:val="00F338A4"/>
    <w:rsid w:val="00F33D69"/>
    <w:rsid w:val="00F33EFF"/>
    <w:rsid w:val="00F345F9"/>
    <w:rsid w:val="00F34851"/>
    <w:rsid w:val="00F34A49"/>
    <w:rsid w:val="00F34B08"/>
    <w:rsid w:val="00F34E42"/>
    <w:rsid w:val="00F35393"/>
    <w:rsid w:val="00F36238"/>
    <w:rsid w:val="00F363F9"/>
    <w:rsid w:val="00F40772"/>
    <w:rsid w:val="00F40D63"/>
    <w:rsid w:val="00F41128"/>
    <w:rsid w:val="00F4154A"/>
    <w:rsid w:val="00F4314B"/>
    <w:rsid w:val="00F4331A"/>
    <w:rsid w:val="00F44B46"/>
    <w:rsid w:val="00F45132"/>
    <w:rsid w:val="00F467A4"/>
    <w:rsid w:val="00F46A61"/>
    <w:rsid w:val="00F470BE"/>
    <w:rsid w:val="00F473CD"/>
    <w:rsid w:val="00F47724"/>
    <w:rsid w:val="00F47C0B"/>
    <w:rsid w:val="00F47CA0"/>
    <w:rsid w:val="00F47E1E"/>
    <w:rsid w:val="00F47EBA"/>
    <w:rsid w:val="00F503BF"/>
    <w:rsid w:val="00F512C5"/>
    <w:rsid w:val="00F51B17"/>
    <w:rsid w:val="00F51E16"/>
    <w:rsid w:val="00F526B1"/>
    <w:rsid w:val="00F52788"/>
    <w:rsid w:val="00F52FFC"/>
    <w:rsid w:val="00F53564"/>
    <w:rsid w:val="00F537DE"/>
    <w:rsid w:val="00F5404A"/>
    <w:rsid w:val="00F54F93"/>
    <w:rsid w:val="00F54FC1"/>
    <w:rsid w:val="00F55C59"/>
    <w:rsid w:val="00F56352"/>
    <w:rsid w:val="00F56470"/>
    <w:rsid w:val="00F5724A"/>
    <w:rsid w:val="00F57732"/>
    <w:rsid w:val="00F57988"/>
    <w:rsid w:val="00F6061C"/>
    <w:rsid w:val="00F60B64"/>
    <w:rsid w:val="00F60F65"/>
    <w:rsid w:val="00F610F4"/>
    <w:rsid w:val="00F617BE"/>
    <w:rsid w:val="00F617FB"/>
    <w:rsid w:val="00F61E16"/>
    <w:rsid w:val="00F622CB"/>
    <w:rsid w:val="00F62658"/>
    <w:rsid w:val="00F63018"/>
    <w:rsid w:val="00F63485"/>
    <w:rsid w:val="00F634B2"/>
    <w:rsid w:val="00F6398E"/>
    <w:rsid w:val="00F6423B"/>
    <w:rsid w:val="00F6574F"/>
    <w:rsid w:val="00F65930"/>
    <w:rsid w:val="00F65C85"/>
    <w:rsid w:val="00F66040"/>
    <w:rsid w:val="00F666D7"/>
    <w:rsid w:val="00F70357"/>
    <w:rsid w:val="00F704F4"/>
    <w:rsid w:val="00F705DF"/>
    <w:rsid w:val="00F713F0"/>
    <w:rsid w:val="00F71A0D"/>
    <w:rsid w:val="00F726DB"/>
    <w:rsid w:val="00F72DDC"/>
    <w:rsid w:val="00F72FD7"/>
    <w:rsid w:val="00F73499"/>
    <w:rsid w:val="00F737EC"/>
    <w:rsid w:val="00F73E93"/>
    <w:rsid w:val="00F747DC"/>
    <w:rsid w:val="00F74EC0"/>
    <w:rsid w:val="00F7502C"/>
    <w:rsid w:val="00F766D3"/>
    <w:rsid w:val="00F769D4"/>
    <w:rsid w:val="00F770DC"/>
    <w:rsid w:val="00F77426"/>
    <w:rsid w:val="00F775EB"/>
    <w:rsid w:val="00F80195"/>
    <w:rsid w:val="00F80D35"/>
    <w:rsid w:val="00F81448"/>
    <w:rsid w:val="00F81458"/>
    <w:rsid w:val="00F816AC"/>
    <w:rsid w:val="00F8196F"/>
    <w:rsid w:val="00F834B6"/>
    <w:rsid w:val="00F83585"/>
    <w:rsid w:val="00F83E9B"/>
    <w:rsid w:val="00F83F3C"/>
    <w:rsid w:val="00F84796"/>
    <w:rsid w:val="00F84AC2"/>
    <w:rsid w:val="00F84E52"/>
    <w:rsid w:val="00F84F06"/>
    <w:rsid w:val="00F850E6"/>
    <w:rsid w:val="00F851BA"/>
    <w:rsid w:val="00F856BD"/>
    <w:rsid w:val="00F857BB"/>
    <w:rsid w:val="00F85BB0"/>
    <w:rsid w:val="00F861A0"/>
    <w:rsid w:val="00F863DF"/>
    <w:rsid w:val="00F86D89"/>
    <w:rsid w:val="00F86FF7"/>
    <w:rsid w:val="00F87094"/>
    <w:rsid w:val="00F87808"/>
    <w:rsid w:val="00F9019B"/>
    <w:rsid w:val="00F9182D"/>
    <w:rsid w:val="00F9186E"/>
    <w:rsid w:val="00F91CB4"/>
    <w:rsid w:val="00F928C0"/>
    <w:rsid w:val="00F92A1A"/>
    <w:rsid w:val="00F92B31"/>
    <w:rsid w:val="00F93352"/>
    <w:rsid w:val="00F937D6"/>
    <w:rsid w:val="00F9388D"/>
    <w:rsid w:val="00F9397F"/>
    <w:rsid w:val="00F93AD0"/>
    <w:rsid w:val="00F9513D"/>
    <w:rsid w:val="00F95402"/>
    <w:rsid w:val="00F95990"/>
    <w:rsid w:val="00F95BF2"/>
    <w:rsid w:val="00F95C14"/>
    <w:rsid w:val="00F95C5F"/>
    <w:rsid w:val="00F9763B"/>
    <w:rsid w:val="00F97EC1"/>
    <w:rsid w:val="00FA00AE"/>
    <w:rsid w:val="00FA0214"/>
    <w:rsid w:val="00FA056D"/>
    <w:rsid w:val="00FA1729"/>
    <w:rsid w:val="00FA174C"/>
    <w:rsid w:val="00FA2353"/>
    <w:rsid w:val="00FA2543"/>
    <w:rsid w:val="00FA32AE"/>
    <w:rsid w:val="00FA4485"/>
    <w:rsid w:val="00FA4529"/>
    <w:rsid w:val="00FA4A65"/>
    <w:rsid w:val="00FA4E4E"/>
    <w:rsid w:val="00FA58E0"/>
    <w:rsid w:val="00FA74E7"/>
    <w:rsid w:val="00FB0AA6"/>
    <w:rsid w:val="00FB10C8"/>
    <w:rsid w:val="00FB2654"/>
    <w:rsid w:val="00FB2A58"/>
    <w:rsid w:val="00FB302F"/>
    <w:rsid w:val="00FB34FA"/>
    <w:rsid w:val="00FB4116"/>
    <w:rsid w:val="00FB44B2"/>
    <w:rsid w:val="00FB57FE"/>
    <w:rsid w:val="00FB6A29"/>
    <w:rsid w:val="00FC0437"/>
    <w:rsid w:val="00FC050A"/>
    <w:rsid w:val="00FC0584"/>
    <w:rsid w:val="00FC0764"/>
    <w:rsid w:val="00FC1005"/>
    <w:rsid w:val="00FC10D7"/>
    <w:rsid w:val="00FC19C2"/>
    <w:rsid w:val="00FC3AE9"/>
    <w:rsid w:val="00FC4490"/>
    <w:rsid w:val="00FC4EA0"/>
    <w:rsid w:val="00FC5481"/>
    <w:rsid w:val="00FC5681"/>
    <w:rsid w:val="00FC5A8A"/>
    <w:rsid w:val="00FD2051"/>
    <w:rsid w:val="00FD294F"/>
    <w:rsid w:val="00FD2E47"/>
    <w:rsid w:val="00FD2FD6"/>
    <w:rsid w:val="00FD39EC"/>
    <w:rsid w:val="00FD41F2"/>
    <w:rsid w:val="00FD4AAE"/>
    <w:rsid w:val="00FD4E63"/>
    <w:rsid w:val="00FD5866"/>
    <w:rsid w:val="00FD59FF"/>
    <w:rsid w:val="00FD5E1E"/>
    <w:rsid w:val="00FD5FCD"/>
    <w:rsid w:val="00FD63A2"/>
    <w:rsid w:val="00FD776A"/>
    <w:rsid w:val="00FD7FA3"/>
    <w:rsid w:val="00FE0178"/>
    <w:rsid w:val="00FE1306"/>
    <w:rsid w:val="00FE1E76"/>
    <w:rsid w:val="00FE211B"/>
    <w:rsid w:val="00FE2799"/>
    <w:rsid w:val="00FE4102"/>
    <w:rsid w:val="00FE4182"/>
    <w:rsid w:val="00FE46AB"/>
    <w:rsid w:val="00FE49A5"/>
    <w:rsid w:val="00FE5BFF"/>
    <w:rsid w:val="00FE6CB7"/>
    <w:rsid w:val="00FE6F28"/>
    <w:rsid w:val="00FE7373"/>
    <w:rsid w:val="00FE7E82"/>
    <w:rsid w:val="00FE7ECF"/>
    <w:rsid w:val="00FF0677"/>
    <w:rsid w:val="00FF16CD"/>
    <w:rsid w:val="00FF1A02"/>
    <w:rsid w:val="00FF1EE5"/>
    <w:rsid w:val="00FF26F3"/>
    <w:rsid w:val="00FF2E49"/>
    <w:rsid w:val="00FF3234"/>
    <w:rsid w:val="00FF3DDA"/>
    <w:rsid w:val="00FF40CF"/>
    <w:rsid w:val="00FF4561"/>
    <w:rsid w:val="00FF517C"/>
    <w:rsid w:val="00FF51F6"/>
    <w:rsid w:val="00FF5734"/>
    <w:rsid w:val="00FF5CD6"/>
    <w:rsid w:val="00FF6666"/>
    <w:rsid w:val="00FF69E5"/>
    <w:rsid w:val="00FF7545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99F1E"/>
  <w15:chartTrackingRefBased/>
  <w15:docId w15:val="{F2090C96-C8F3-4DC7-AD0C-F3428956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imes New Roman" w:hAnsi="Tahoma" w:cs="Tahoma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73AF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E4D7F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34FC7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E4D7F"/>
    <w:pPr>
      <w:ind w:right="-540"/>
    </w:pPr>
    <w:rPr>
      <w:b/>
      <w:sz w:val="16"/>
    </w:rPr>
  </w:style>
  <w:style w:type="paragraph" w:styleId="FootnoteText">
    <w:name w:val="footnote text"/>
    <w:basedOn w:val="Normal"/>
    <w:link w:val="FootnoteTextChar"/>
    <w:rsid w:val="005E4D7F"/>
  </w:style>
  <w:style w:type="paragraph" w:styleId="Footer">
    <w:name w:val="footer"/>
    <w:basedOn w:val="Normal"/>
    <w:link w:val="FooterChar"/>
    <w:rsid w:val="005E4D7F"/>
    <w:pPr>
      <w:tabs>
        <w:tab w:val="center" w:pos="4153"/>
        <w:tab w:val="right" w:pos="8306"/>
      </w:tabs>
    </w:pPr>
  </w:style>
  <w:style w:type="paragraph" w:customStyle="1" w:styleId="MacquarieCopy">
    <w:name w:val="Macquarie Copy"/>
    <w:basedOn w:val="Normal"/>
    <w:rsid w:val="005E4D7F"/>
    <w:pPr>
      <w:pBdr>
        <w:top w:val="single" w:sz="12" w:space="1" w:color="auto"/>
      </w:pBdr>
      <w:spacing w:after="100"/>
    </w:pPr>
  </w:style>
  <w:style w:type="paragraph" w:styleId="Header">
    <w:name w:val="header"/>
    <w:basedOn w:val="Normal"/>
    <w:link w:val="HeaderChar"/>
    <w:rsid w:val="005E4D7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4F47EC"/>
    <w:rPr>
      <w:lang w:val="en-US"/>
    </w:rPr>
  </w:style>
  <w:style w:type="paragraph" w:styleId="ListParagraph">
    <w:name w:val="List Paragraph"/>
    <w:basedOn w:val="Normal"/>
    <w:uiPriority w:val="34"/>
    <w:qFormat/>
    <w:rsid w:val="004F47EC"/>
    <w:pPr>
      <w:ind w:left="720"/>
      <w:contextualSpacing/>
    </w:pPr>
    <w:rPr>
      <w:lang w:val="en-GB" w:eastAsia="en-US"/>
    </w:rPr>
  </w:style>
  <w:style w:type="character" w:customStyle="1" w:styleId="FootnoteTextChar">
    <w:name w:val="Footnote Text Char"/>
    <w:link w:val="FootnoteText"/>
    <w:locked/>
    <w:rsid w:val="00BF2509"/>
    <w:rPr>
      <w:lang w:val="en-US"/>
    </w:rPr>
  </w:style>
  <w:style w:type="character" w:customStyle="1" w:styleId="Heading1Char">
    <w:name w:val="Heading 1 Char"/>
    <w:link w:val="Heading1"/>
    <w:rsid w:val="00BF2509"/>
    <w:rPr>
      <w:rFonts w:ascii="Tahoma" w:hAnsi="Tahoma"/>
      <w:b/>
      <w:lang w:val="en-US"/>
    </w:rPr>
  </w:style>
  <w:style w:type="character" w:customStyle="1" w:styleId="BodyTextChar">
    <w:name w:val="Body Text Char"/>
    <w:link w:val="BodyText"/>
    <w:rsid w:val="00BF2509"/>
    <w:rPr>
      <w:rFonts w:ascii="Tahoma" w:hAnsi="Tahoma"/>
      <w:b/>
      <w:sz w:val="16"/>
      <w:lang w:val="en-US"/>
    </w:rPr>
  </w:style>
  <w:style w:type="character" w:styleId="Hyperlink">
    <w:name w:val="Hyperlink"/>
    <w:uiPriority w:val="99"/>
    <w:unhideWhenUsed/>
    <w:rsid w:val="00B9247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869E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869E9"/>
    <w:rPr>
      <w:rFonts w:ascii="Segoe UI" w:hAnsi="Segoe UI" w:cs="Segoe UI"/>
      <w:sz w:val="18"/>
      <w:szCs w:val="18"/>
      <w:lang w:eastAsia="en-AU"/>
    </w:rPr>
  </w:style>
  <w:style w:type="paragraph" w:styleId="NormalWeb">
    <w:name w:val="Normal (Web)"/>
    <w:basedOn w:val="Normal"/>
    <w:uiPriority w:val="99"/>
    <w:unhideWhenUsed/>
    <w:rsid w:val="00E1404D"/>
    <w:pPr>
      <w:spacing w:before="100" w:beforeAutospacing="1" w:after="100" w:afterAutospacing="1"/>
    </w:pPr>
    <w:rPr>
      <w:sz w:val="24"/>
      <w:szCs w:val="24"/>
      <w:lang w:eastAsia="en-US"/>
    </w:rPr>
  </w:style>
  <w:style w:type="paragraph" w:customStyle="1" w:styleId="Script">
    <w:name w:val="Script"/>
    <w:basedOn w:val="Normal"/>
    <w:link w:val="ScriptChar"/>
    <w:qFormat/>
    <w:rsid w:val="002479D0"/>
    <w:pPr>
      <w:autoSpaceDE w:val="0"/>
      <w:autoSpaceDN w:val="0"/>
      <w:spacing w:line="360" w:lineRule="auto"/>
    </w:pPr>
    <w:rPr>
      <w:rFonts w:ascii="Calibri" w:hAnsi="Calibri" w:cs="Arial"/>
      <w:sz w:val="24"/>
      <w:szCs w:val="24"/>
      <w:lang w:eastAsia="en-US"/>
    </w:rPr>
  </w:style>
  <w:style w:type="character" w:customStyle="1" w:styleId="ScriptChar">
    <w:name w:val="Script Char"/>
    <w:link w:val="Script"/>
    <w:rsid w:val="002479D0"/>
    <w:rPr>
      <w:rFonts w:ascii="Calibri" w:hAnsi="Calibri" w:cs="Arial"/>
      <w:sz w:val="24"/>
      <w:szCs w:val="24"/>
      <w:lang w:val="en-AU"/>
    </w:rPr>
  </w:style>
  <w:style w:type="character" w:styleId="CommentReference">
    <w:name w:val="annotation reference"/>
    <w:uiPriority w:val="99"/>
    <w:unhideWhenUsed/>
    <w:rsid w:val="00247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9D0"/>
  </w:style>
  <w:style w:type="character" w:customStyle="1" w:styleId="CommentTextChar">
    <w:name w:val="Comment Text Char"/>
    <w:link w:val="CommentText"/>
    <w:uiPriority w:val="99"/>
    <w:rsid w:val="002479D0"/>
    <w:rPr>
      <w:lang w:val="en-AU" w:eastAsia="en-AU"/>
    </w:rPr>
  </w:style>
  <w:style w:type="paragraph" w:styleId="NoSpacing">
    <w:name w:val="No Spacing"/>
    <w:uiPriority w:val="1"/>
    <w:qFormat/>
    <w:rsid w:val="005B2086"/>
    <w:rPr>
      <w:rFonts w:ascii="Calibri" w:hAnsi="Calibri"/>
      <w:sz w:val="22"/>
      <w:szCs w:val="22"/>
      <w:lang w:eastAsia="en-US"/>
    </w:rPr>
  </w:style>
  <w:style w:type="character" w:customStyle="1" w:styleId="apple-converted-space">
    <w:name w:val="apple-converted-space"/>
    <w:rsid w:val="00C40E34"/>
  </w:style>
  <w:style w:type="paragraph" w:customStyle="1" w:styleId="WaveFMStyle">
    <w:name w:val="Wave FM Style"/>
    <w:basedOn w:val="Normal"/>
    <w:uiPriority w:val="99"/>
    <w:rsid w:val="00DD6A7B"/>
    <w:pPr>
      <w:spacing w:line="360" w:lineRule="auto"/>
    </w:pPr>
    <w:rPr>
      <w:rFonts w:ascii="Verdana" w:eastAsia="Calibri" w:hAnsi="Verdana"/>
      <w:sz w:val="24"/>
      <w:szCs w:val="24"/>
      <w:lang w:eastAsia="en-US"/>
    </w:rPr>
  </w:style>
  <w:style w:type="character" w:customStyle="1" w:styleId="apple-tab-span">
    <w:name w:val="apple-tab-span"/>
    <w:rsid w:val="00DD6A7B"/>
  </w:style>
  <w:style w:type="paragraph" w:styleId="PlainText">
    <w:name w:val="Plain Text"/>
    <w:basedOn w:val="Normal"/>
    <w:link w:val="PlainTextChar"/>
    <w:uiPriority w:val="99"/>
    <w:unhideWhenUsed/>
    <w:rsid w:val="00DF0072"/>
    <w:rPr>
      <w:rFonts w:ascii="Calibri" w:eastAsia="Calibri" w:hAnsi="Calibri"/>
      <w:szCs w:val="21"/>
      <w:lang w:eastAsia="en-US"/>
    </w:rPr>
  </w:style>
  <w:style w:type="character" w:customStyle="1" w:styleId="PlainTextChar">
    <w:name w:val="Plain Text Char"/>
    <w:link w:val="PlainText"/>
    <w:uiPriority w:val="99"/>
    <w:rsid w:val="00DF0072"/>
    <w:rPr>
      <w:rFonts w:ascii="Calibri" w:eastAsia="Calibri" w:hAnsi="Calibri"/>
      <w:sz w:val="22"/>
      <w:szCs w:val="21"/>
    </w:rPr>
  </w:style>
  <w:style w:type="character" w:styleId="Strong">
    <w:name w:val="Strong"/>
    <w:uiPriority w:val="22"/>
    <w:qFormat/>
    <w:rsid w:val="00504D79"/>
    <w:rPr>
      <w:b/>
      <w:bCs/>
    </w:rPr>
  </w:style>
  <w:style w:type="paragraph" w:customStyle="1" w:styleId="Default">
    <w:name w:val="Default"/>
    <w:rsid w:val="0019650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customStyle="1" w:styleId="macquariecopy0">
    <w:name w:val="macquariecopy"/>
    <w:basedOn w:val="Normal"/>
    <w:rsid w:val="00F07717"/>
    <w:pPr>
      <w:spacing w:after="100"/>
    </w:pPr>
  </w:style>
  <w:style w:type="paragraph" w:customStyle="1" w:styleId="FedBodyBulletIndent">
    <w:name w:val="Fed Body Bullet  Indent"/>
    <w:basedOn w:val="Normal"/>
    <w:qFormat/>
    <w:rsid w:val="00BB3955"/>
    <w:pPr>
      <w:numPr>
        <w:numId w:val="1"/>
      </w:numPr>
      <w:tabs>
        <w:tab w:val="clear" w:pos="360"/>
        <w:tab w:val="left" w:pos="2835"/>
        <w:tab w:val="left" w:pos="5670"/>
        <w:tab w:val="left" w:pos="8505"/>
        <w:tab w:val="left" w:pos="11340"/>
      </w:tabs>
      <w:spacing w:before="140" w:after="140" w:line="260" w:lineRule="exact"/>
      <w:ind w:left="720" w:right="1134" w:hanging="360"/>
    </w:pPr>
    <w:rPr>
      <w:rFonts w:ascii="Arial" w:eastAsia="MS PGothic" w:hAnsi="Arial"/>
      <w:color w:val="141313"/>
      <w:lang w:eastAsia="zh-CN"/>
    </w:rPr>
  </w:style>
  <w:style w:type="character" w:customStyle="1" w:styleId="Heading3Char">
    <w:name w:val="Heading 3 Char"/>
    <w:link w:val="Heading3"/>
    <w:rsid w:val="00B34FC7"/>
    <w:rPr>
      <w:rFonts w:ascii="Calibri Light" w:eastAsia="Times New Roman" w:hAnsi="Calibri Light" w:cs="Times New Roman"/>
      <w:b/>
      <w:bCs/>
      <w:sz w:val="26"/>
      <w:szCs w:val="26"/>
      <w:lang w:eastAsia="en-AU"/>
    </w:rPr>
  </w:style>
  <w:style w:type="paragraph" w:customStyle="1" w:styleId="02BodyCopy">
    <w:name w:val="02_Body Copy"/>
    <w:basedOn w:val="Normal"/>
    <w:qFormat/>
    <w:rsid w:val="00427A1F"/>
    <w:pPr>
      <w:spacing w:line="400" w:lineRule="atLeast"/>
    </w:pPr>
    <w:rPr>
      <w:rFonts w:ascii="Arial" w:eastAsia="Calibri" w:hAnsi="Arial" w:cs="Times New Roman"/>
      <w:lang w:eastAsia="en-US"/>
    </w:rPr>
  </w:style>
  <w:style w:type="paragraph" w:customStyle="1" w:styleId="FedL1Heading">
    <w:name w:val="Fed L1 Heading"/>
    <w:basedOn w:val="Heading1"/>
    <w:link w:val="FedL1HeadingChar"/>
    <w:qFormat/>
    <w:rsid w:val="00CF7A2F"/>
    <w:pPr>
      <w:keepLines/>
      <w:spacing w:before="300" w:after="100" w:line="400" w:lineRule="exact"/>
    </w:pPr>
    <w:rPr>
      <w:rFonts w:ascii="Arial" w:eastAsia="MS PGothic" w:hAnsi="Arial"/>
      <w:bCs/>
      <w:color w:val="621747"/>
      <w:sz w:val="32"/>
      <w:szCs w:val="32"/>
      <w:lang w:eastAsia="en-US"/>
    </w:rPr>
  </w:style>
  <w:style w:type="character" w:customStyle="1" w:styleId="FedL1HeadingChar">
    <w:name w:val="Fed L1 Heading Char"/>
    <w:link w:val="FedL1Heading"/>
    <w:rsid w:val="00CF7A2F"/>
    <w:rPr>
      <w:rFonts w:ascii="Arial" w:eastAsia="MS PGothic" w:hAnsi="Arial"/>
      <w:b/>
      <w:bCs/>
      <w:color w:val="621747"/>
      <w:sz w:val="32"/>
      <w:szCs w:val="32"/>
    </w:rPr>
  </w:style>
  <w:style w:type="paragraph" w:customStyle="1" w:styleId="Body">
    <w:name w:val="Body"/>
    <w:rsid w:val="003D606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en-US"/>
    </w:rPr>
  </w:style>
  <w:style w:type="table" w:styleId="TableContemporary">
    <w:name w:val="Table Contemporary"/>
    <w:basedOn w:val="TableNormal"/>
    <w:rsid w:val="00EE206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">
    <w:name w:val="Table Grid"/>
    <w:basedOn w:val="TableNormal"/>
    <w:rsid w:val="00EE20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-size-19">
    <w:name w:val="m-size-19"/>
    <w:basedOn w:val="Normal"/>
    <w:rsid w:val="006B22D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m-font-size-19">
    <w:name w:val="m-font-size-19"/>
    <w:basedOn w:val="DefaultParagraphFont"/>
    <w:rsid w:val="006B22D1"/>
  </w:style>
  <w:style w:type="character" w:customStyle="1" w:styleId="FooterChar">
    <w:name w:val="Footer Char"/>
    <w:basedOn w:val="DefaultParagraphFont"/>
    <w:link w:val="Footer"/>
    <w:rsid w:val="00ED763D"/>
    <w:rPr>
      <w:sz w:val="22"/>
      <w:szCs w:val="22"/>
    </w:rPr>
  </w:style>
  <w:style w:type="paragraph" w:customStyle="1" w:styleId="xxmsonormal">
    <w:name w:val="x_x_msonormal"/>
    <w:basedOn w:val="Normal"/>
    <w:rsid w:val="00E72A04"/>
    <w:rPr>
      <w:rFonts w:ascii="Calibri" w:eastAsiaTheme="minorHAnsi" w:hAnsi="Calibri" w:cs="Calibri"/>
    </w:rPr>
  </w:style>
  <w:style w:type="paragraph" w:customStyle="1" w:styleId="paragraph">
    <w:name w:val="paragraph"/>
    <w:basedOn w:val="Normal"/>
    <w:rsid w:val="004D2E0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4D2E07"/>
  </w:style>
  <w:style w:type="character" w:customStyle="1" w:styleId="eop">
    <w:name w:val="eop"/>
    <w:basedOn w:val="DefaultParagraphFont"/>
    <w:rsid w:val="004D2E07"/>
  </w:style>
  <w:style w:type="character" w:styleId="Emphasis">
    <w:name w:val="Emphasis"/>
    <w:basedOn w:val="DefaultParagraphFont"/>
    <w:uiPriority w:val="20"/>
    <w:qFormat/>
    <w:rsid w:val="005F0D21"/>
    <w:rPr>
      <w:i/>
      <w:iCs/>
    </w:rPr>
  </w:style>
  <w:style w:type="character" w:customStyle="1" w:styleId="ql-cursor">
    <w:name w:val="ql-cursor"/>
    <w:basedOn w:val="DefaultParagraphFont"/>
    <w:rsid w:val="00924883"/>
  </w:style>
  <w:style w:type="paragraph" w:customStyle="1" w:styleId="contentpasted0">
    <w:name w:val="contentpasted0"/>
    <w:basedOn w:val="Normal"/>
    <w:rsid w:val="00C96EE8"/>
    <w:rPr>
      <w:rFonts w:ascii="Calibri" w:eastAsiaTheme="minorHAnsi" w:hAnsi="Calibri" w:cs="Calibri"/>
    </w:rPr>
  </w:style>
  <w:style w:type="paragraph" w:customStyle="1" w:styleId="xxxmsonormal">
    <w:name w:val="x_xxmsonormal"/>
    <w:basedOn w:val="Normal"/>
    <w:rsid w:val="009D1C10"/>
    <w:rPr>
      <w:rFonts w:ascii="Calibri" w:eastAsiaTheme="minorHAnsi" w:hAnsi="Calibri" w:cs="Calibri"/>
    </w:rPr>
  </w:style>
  <w:style w:type="character" w:customStyle="1" w:styleId="slds-assistive-text">
    <w:name w:val="slds-assistive-text"/>
    <w:basedOn w:val="DefaultParagraphFont"/>
    <w:rsid w:val="006673F3"/>
  </w:style>
  <w:style w:type="character" w:customStyle="1" w:styleId="uioutputtext">
    <w:name w:val="uioutputtext"/>
    <w:basedOn w:val="DefaultParagraphFont"/>
    <w:rsid w:val="00C11DAF"/>
  </w:style>
  <w:style w:type="character" w:styleId="UnresolvedMention">
    <w:name w:val="Unresolved Mention"/>
    <w:basedOn w:val="DefaultParagraphFont"/>
    <w:uiPriority w:val="99"/>
    <w:semiHidden/>
    <w:unhideWhenUsed/>
    <w:rsid w:val="005B3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1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0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5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2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8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9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0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250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222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551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1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7834">
      <w:bodyDiv w:val="1"/>
      <w:marLeft w:val="0"/>
      <w:marRight w:val="31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6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5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7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054">
      <w:bodyDiv w:val="1"/>
      <w:marLeft w:val="0"/>
      <w:marRight w:val="31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1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9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949">
      <w:bodyDiv w:val="1"/>
      <w:marLeft w:val="0"/>
      <w:marRight w:val="31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0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2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6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5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4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6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2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1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851">
      <w:bodyDiv w:val="1"/>
      <w:marLeft w:val="0"/>
      <w:marRight w:val="31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7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23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0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7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9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7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4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1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5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5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1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2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3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6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anca.kerr\Desktop\Bianca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B6353C351B524489FBDFFBE11819DC" ma:contentTypeVersion="4" ma:contentTypeDescription="Create a new document." ma:contentTypeScope="" ma:versionID="034eeeacca7830957676ef79b2c865e5">
  <xsd:schema xmlns:xsd="http://www.w3.org/2001/XMLSchema" xmlns:xs="http://www.w3.org/2001/XMLSchema" xmlns:p="http://schemas.microsoft.com/office/2006/metadata/properties" xmlns:ns3="238664a0-abcf-4c75-8715-ebdce5d5fa6c" targetNamespace="http://schemas.microsoft.com/office/2006/metadata/properties" ma:root="true" ma:fieldsID="aba4fdc749c6f1f3be5f0db50b3418e3" ns3:_="">
    <xsd:import namespace="238664a0-abcf-4c75-8715-ebdce5d5f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664a0-abcf-4c75-8715-ebdce5d5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3F77C-77B2-422D-B291-BA79F5F2A6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424C12-81DA-4307-A8C3-2E32788D7B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F95DB6-AE30-4D52-9517-79D391318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8664a0-abcf-4c75-8715-ebdce5d5f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1A8727-D7F8-415B-A941-6D6EE3CDC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Bianca Template</Template>
  <TotalTime>0</TotalTime>
  <Pages>1</Pages>
  <Words>135</Words>
  <Characters>672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</vt:lpstr>
    </vt:vector>
  </TitlesOfParts>
  <Company>Southern Cross Media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</dc:title>
  <dc:subject/>
  <dc:creator>Michael.Langlands</dc:creator>
  <cp:keywords/>
  <dc:description/>
  <cp:lastModifiedBy>Freddie Moala</cp:lastModifiedBy>
  <cp:revision>2</cp:revision>
  <cp:lastPrinted>2020-09-09T05:20:00Z</cp:lastPrinted>
  <dcterms:created xsi:type="dcterms:W3CDTF">2025-01-23T02:45:00Z</dcterms:created>
  <dcterms:modified xsi:type="dcterms:W3CDTF">2025-01-23T02:45:00Z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0x010100DDB6353C351B524489FBDFFBE11819DC</vt:lpwstr>
  </property>
</Properties>
</file>